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B6326" w14:textId="77777777" w:rsidR="005E4C36" w:rsidRPr="00285F92" w:rsidRDefault="00EE13F0" w:rsidP="005E4C3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3504" behindDoc="1" locked="0" layoutInCell="1" allowOverlap="1" wp14:anchorId="10B0524A" wp14:editId="57518D77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6B1DD" w14:textId="77777777" w:rsidR="000F5A66" w:rsidRPr="00D07421" w:rsidRDefault="000F5A66" w:rsidP="00D074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0" o:spid="_x0000_s1026" type="#_x0000_t202" style="position:absolute;margin-left:499.85pt;margin-top:-.05pt;width:72.4pt;height:18pt;z-index:-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" stroked="f">
                <v:textbox>
                  <w:txbxContent>
                    <w:p w:rsidR="000F5A66" w:rsidRPr="00D07421" w:rsidRDefault="000F5A66" w:rsidP="00D07421"/>
                  </w:txbxContent>
                </v:textbox>
              </v:shape>
            </w:pict>
          </mc:Fallback>
        </mc:AlternateContent>
      </w:r>
      <w:r w:rsidR="00C50614">
        <w:rPr>
          <w:b/>
          <w:sz w:val="22"/>
          <w:szCs w:val="22"/>
        </w:rPr>
        <w:t xml:space="preserve">   </w:t>
      </w:r>
      <w:r w:rsidR="00285F92">
        <w:rPr>
          <w:b/>
          <w:sz w:val="22"/>
          <w:szCs w:val="22"/>
        </w:rPr>
        <w:tab/>
      </w:r>
      <w:r w:rsidR="00285F92">
        <w:rPr>
          <w:b/>
          <w:sz w:val="22"/>
          <w:szCs w:val="22"/>
        </w:rPr>
        <w:tab/>
      </w:r>
      <w:r w:rsidR="00285F92">
        <w:rPr>
          <w:b/>
          <w:sz w:val="22"/>
          <w:szCs w:val="22"/>
        </w:rPr>
        <w:tab/>
      </w:r>
      <w:r w:rsidR="00285F92">
        <w:rPr>
          <w:b/>
          <w:sz w:val="22"/>
          <w:szCs w:val="22"/>
        </w:rPr>
        <w:tab/>
      </w:r>
      <w:r w:rsidR="00285F92">
        <w:rPr>
          <w:b/>
          <w:sz w:val="22"/>
          <w:szCs w:val="22"/>
        </w:rPr>
        <w:tab/>
      </w:r>
      <w:r w:rsidR="00285F92">
        <w:rPr>
          <w:b/>
          <w:sz w:val="22"/>
          <w:szCs w:val="22"/>
        </w:rPr>
        <w:tab/>
      </w:r>
      <w:r w:rsidR="00285F92">
        <w:rPr>
          <w:b/>
          <w:sz w:val="22"/>
          <w:szCs w:val="22"/>
        </w:rPr>
        <w:tab/>
      </w:r>
      <w:r w:rsidR="005E4C36">
        <w:rPr>
          <w:b/>
          <w:sz w:val="22"/>
          <w:szCs w:val="22"/>
        </w:rPr>
        <w:tab/>
      </w:r>
      <w:r w:rsidR="005E4C36">
        <w:rPr>
          <w:b/>
          <w:sz w:val="22"/>
          <w:szCs w:val="22"/>
        </w:rPr>
        <w:tab/>
      </w:r>
      <w:r w:rsidR="005E4C36">
        <w:rPr>
          <w:b/>
          <w:sz w:val="22"/>
          <w:szCs w:val="22"/>
        </w:rPr>
        <w:tab/>
      </w:r>
      <w:r w:rsidR="005E4C36">
        <w:rPr>
          <w:b/>
          <w:sz w:val="22"/>
          <w:szCs w:val="22"/>
        </w:rPr>
        <w:tab/>
        <w:t xml:space="preserve">              </w:t>
      </w:r>
      <w:r w:rsidR="005E4C36" w:rsidRPr="00285F92">
        <w:rPr>
          <w:b/>
          <w:sz w:val="36"/>
          <w:szCs w:val="22"/>
        </w:rPr>
        <w:t xml:space="preserve">                     </w:t>
      </w:r>
      <w:r w:rsidR="005E4C36" w:rsidRPr="00285F92"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 w14:textId="77777777" w:rsidR="005E4C36" w:rsidRDefault="00EE13F0" w:rsidP="005E4C36">
      <w:pPr>
        <w:rPr>
          <w:b/>
          <w:sz w:val="18"/>
        </w:rPr>
      </w:pPr>
      <w:r>
        <w:rPr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6EACEAFD" wp14:editId="7ABFE72A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E7A65" w14:textId="77777777" w:rsidR="005E4C36" w:rsidRPr="006029A9" w:rsidRDefault="005E4C36" w:rsidP="005E4C36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 w:rsidRPr="006029A9">
                              <w:rPr>
                                <w:b/>
                                <w:i/>
                                <w:lang w:val="fil-PH"/>
                              </w:rPr>
                              <w:t xml:space="preserve">For </w:t>
                            </w: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Accredited/Deregulated</w:t>
                            </w:r>
                            <w:r w:rsidRPr="006029A9">
                              <w:rPr>
                                <w:b/>
                                <w:i/>
                                <w:lang w:val="fil-PH"/>
                              </w:rPr>
                              <w:t xml:space="preserve">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15" o:spid="_x0000_s1027" type="#_x0000_t202" style="position:absolute;margin-left:363.6pt;margin-top:2.9pt;width:191.5pt;height:18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">
                <v:textbox>
                  <w:txbxContent>
                    <w:p w:rsidR="005E4C36" w:rsidRPr="006029A9" w:rsidRDefault="005E4C36" w:rsidP="005E4C36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 w:rsidRPr="006029A9">
                        <w:rPr>
                          <w:b/>
                          <w:i/>
                          <w:lang w:val="fil-PH"/>
                        </w:rPr>
                        <w:t xml:space="preserve">For </w:t>
                      </w:r>
                      <w:r>
                        <w:rPr>
                          <w:b/>
                          <w:i/>
                          <w:lang w:val="fil-PH"/>
                        </w:rPr>
                        <w:t>Accredited/Deregulated</w:t>
                      </w:r>
                      <w:r w:rsidRPr="006029A9">
                        <w:rPr>
                          <w:b/>
                          <w:i/>
                          <w:lang w:val="fil-PH"/>
                        </w:rPr>
                        <w:t xml:space="preserve"> Agencies</w:t>
                      </w:r>
                    </w:p>
                  </w:txbxContent>
                </v:textbox>
              </v:shape>
            </w:pict>
          </mc:Fallback>
        </mc:AlternateContent>
      </w:r>
      <w:r w:rsidR="005E4C36">
        <w:rPr>
          <w:b/>
          <w:sz w:val="18"/>
        </w:rPr>
        <w:tab/>
      </w:r>
      <w:r w:rsidR="005E4C36">
        <w:rPr>
          <w:b/>
          <w:sz w:val="18"/>
        </w:rPr>
        <w:tab/>
      </w:r>
      <w:r w:rsidR="005E4C36">
        <w:rPr>
          <w:b/>
          <w:sz w:val="18"/>
        </w:rPr>
        <w:tab/>
      </w:r>
      <w:r w:rsidR="005E4C36">
        <w:rPr>
          <w:b/>
          <w:sz w:val="18"/>
        </w:rPr>
        <w:tab/>
      </w:r>
      <w:r w:rsidR="005E4C36">
        <w:rPr>
          <w:b/>
          <w:sz w:val="18"/>
        </w:rPr>
        <w:tab/>
      </w:r>
    </w:p>
    <w:p w14:paraId="28D14B31" w14:textId="77777777" w:rsidR="005E4C36" w:rsidRPr="00754475" w:rsidRDefault="005E4C36" w:rsidP="005E4C36">
      <w:pPr>
        <w:rPr>
          <w:i/>
          <w:sz w:val="18"/>
        </w:rPr>
      </w:pP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003E6841" w14:textId="77777777" w:rsidR="005E4C36" w:rsidRDefault="00EE13F0" w:rsidP="005E4C36">
      <w:pPr>
        <w:rPr>
          <w:b/>
        </w:rPr>
      </w:pPr>
      <w:r>
        <w:rPr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7600" behindDoc="1" locked="0" layoutInCell="0" allowOverlap="1" wp14:anchorId="2F142ED2" wp14:editId="3454EBCE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BA1C888" id="Rectangle 62" o:spid="_x0000_s1026" style="position:absolute;margin-left:-22.95pt;margin-top:8.8pt;width:577.9pt;height:856.8pt;z-index:-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" o:allowincell="f" fillcolor="#a5a5a5 [2092]" strokeweight="1pt"/>
            </w:pict>
          </mc:Fallback>
        </mc:AlternateContent>
      </w:r>
    </w:p>
    <w:p w14:paraId="753223BB" w14:textId="77777777" w:rsidR="005E4C36" w:rsidRDefault="005E4C36" w:rsidP="005E4C36">
      <w:pPr>
        <w:tabs>
          <w:tab w:val="left" w:pos="8280"/>
        </w:tabs>
        <w:rPr>
          <w:b/>
        </w:rPr>
      </w:pPr>
    </w:p>
    <w:p w14:paraId="1F91BDE4" w14:textId="77777777" w:rsidR="005E4C36" w:rsidRPr="001D1D52" w:rsidRDefault="00EE13F0" w:rsidP="005E4C36">
      <w:pPr>
        <w:ind w:right="-90"/>
        <w:rPr>
          <w:b/>
          <w:color w:val="000000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38624" behindDoc="1" locked="0" layoutInCell="1" allowOverlap="1" wp14:anchorId="38E71C8C" wp14:editId="153EF11E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DD173E7" id="Rectangle 42" o:spid="_x0000_s1026" style="position:absolute;margin-left:-3.5pt;margin-top:7pt;width:538.55pt;height:815.65pt;z-index:-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" strokeweight="1pt"/>
            </w:pict>
          </mc:Fallback>
        </mc:AlternateContent>
      </w:r>
      <w:r w:rsidR="005E4C36" w:rsidRPr="001D1D52">
        <w:rPr>
          <w:b/>
          <w:color w:val="000000"/>
        </w:rPr>
        <w:t xml:space="preserve"> </w:t>
      </w:r>
    </w:p>
    <w:p w14:paraId="352E868E" w14:textId="77777777" w:rsidR="00D07421" w:rsidRPr="001D1A89" w:rsidRDefault="00D07421" w:rsidP="00D07421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 w:rsidRPr="001D1A89"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 w:rsidRPr="001D1A89"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 w:rsidRPr="00D07421"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 w14:textId="7895BA47" w:rsidR="005E4C36" w:rsidRPr="00914C8D" w:rsidRDefault="00CB27A1" w:rsidP="00D07421">
      <w:pPr>
        <w:ind w:left="90"/>
        <w:rPr>
          <w:color w:val="000000"/>
          <w:sz w:val="22"/>
        </w:rPr>
      </w:pPr>
      <w:r w:rsidRPr="00914C8D">
        <w:rPr>
          <w:rFonts w:ascii="Arial" w:hAnsi="Arial" w:cs="Arial"/>
          <w:i/>
          <w:sz w:val="18"/>
          <w:szCs w:val="18"/>
        </w:rPr>
        <w:t>Revised 20</w:t>
      </w:r>
      <w:r w:rsidR="009D2765" w:rsidRPr="00914C8D">
        <w:rPr>
          <w:rFonts w:ascii="Arial" w:hAnsi="Arial" w:cs="Arial"/>
          <w:i/>
          <w:sz w:val="18"/>
          <w:szCs w:val="18"/>
        </w:rPr>
        <w:t>2</w:t>
      </w:r>
      <w:r w:rsidR="00BE47E8">
        <w:rPr>
          <w:rFonts w:ascii="Arial" w:hAnsi="Arial" w:cs="Arial"/>
          <w:i/>
          <w:sz w:val="18"/>
          <w:szCs w:val="18"/>
        </w:rPr>
        <w:t>5</w:t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</w:r>
      <w:r w:rsidR="005E4C36" w:rsidRPr="00914C8D">
        <w:rPr>
          <w:i/>
          <w:color w:val="000000"/>
        </w:rPr>
        <w:tab/>
        <w:t xml:space="preserve"> </w:t>
      </w:r>
    </w:p>
    <w:p w14:paraId="1BB33C36" w14:textId="77777777" w:rsidR="005E4C36" w:rsidRPr="001D1D52" w:rsidRDefault="005E4C36" w:rsidP="005E4C36">
      <w:pPr>
        <w:ind w:left="90"/>
        <w:rPr>
          <w:i/>
          <w:color w:val="000000"/>
        </w:rPr>
      </w:pP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</w:r>
      <w:r w:rsidRPr="001D1D52">
        <w:rPr>
          <w:b/>
          <w:color w:val="000000"/>
          <w:sz w:val="24"/>
        </w:rPr>
        <w:tab/>
        <w:t xml:space="preserve">           </w:t>
      </w:r>
      <w:r w:rsidRPr="001D1D52">
        <w:rPr>
          <w:i/>
          <w:color w:val="000000"/>
        </w:rPr>
        <w:t xml:space="preserve">      (Stamp of Date of Receipt)</w:t>
      </w:r>
      <w:r w:rsidRPr="001D1D52">
        <w:rPr>
          <w:b/>
          <w:color w:val="000000"/>
          <w:sz w:val="24"/>
        </w:rPr>
        <w:t xml:space="preserve">           </w:t>
      </w:r>
    </w:p>
    <w:p w14:paraId="4619AE19" w14:textId="77777777" w:rsidR="005E4C36" w:rsidRDefault="005E4C36" w:rsidP="005E4C36">
      <w:pPr>
        <w:pStyle w:val="Heading3"/>
        <w:ind w:left="90"/>
        <w:rPr>
          <w:b/>
          <w:color w:val="000000"/>
        </w:rPr>
      </w:pPr>
    </w:p>
    <w:p w14:paraId="6238BDB0" w14:textId="77777777" w:rsidR="005E4C36" w:rsidRDefault="005E4C36" w:rsidP="005E4C36">
      <w:pPr>
        <w:pStyle w:val="Heading3"/>
        <w:ind w:left="90"/>
        <w:rPr>
          <w:b/>
          <w:color w:val="000000"/>
        </w:rPr>
      </w:pPr>
      <w:r w:rsidRPr="001D1D52">
        <w:rPr>
          <w:b/>
          <w:color w:val="000000"/>
        </w:rPr>
        <w:t>Republic of the Philippines</w:t>
      </w:r>
    </w:p>
    <w:p w14:paraId="35D1E327" w14:textId="77777777" w:rsidR="00AD6DF5" w:rsidRPr="00D42161" w:rsidRDefault="00AD6DF5" w:rsidP="00AD6DF5">
      <w:pPr>
        <w:jc w:val="center"/>
        <w:rPr>
          <w:sz w:val="28"/>
          <w:szCs w:val="28"/>
        </w:rPr>
      </w:pPr>
      <w:r>
        <w:rPr>
          <w:sz w:val="28"/>
          <w:szCs w:val="28"/>
        </w:rPr>
        <w:t>___</w:t>
      </w:r>
      <w:proofErr w:type="gramStart"/>
      <w:r>
        <w:rPr>
          <w:sz w:val="28"/>
          <w:szCs w:val="28"/>
        </w:rPr>
        <w:t>_</w:t>
      </w:r>
      <w:r>
        <w:rPr>
          <w:sz w:val="28"/>
          <w:szCs w:val="28"/>
          <w:u w:val="single"/>
        </w:rPr>
        <w:t>(</w:t>
      </w:r>
      <w:proofErr w:type="gramEnd"/>
      <w:r>
        <w:rPr>
          <w:sz w:val="28"/>
          <w:szCs w:val="28"/>
          <w:u w:val="single"/>
        </w:rPr>
        <w:t>Name of Agency)</w:t>
      </w:r>
      <w:r>
        <w:rPr>
          <w:sz w:val="28"/>
          <w:szCs w:val="28"/>
        </w:rPr>
        <w:t>___</w:t>
      </w:r>
    </w:p>
    <w:p w14:paraId="50041D51" w14:textId="77777777" w:rsidR="00AD6DF5" w:rsidRPr="00D42161" w:rsidRDefault="00AD6DF5" w:rsidP="00AD6DF5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</w:t>
      </w:r>
      <w:r w:rsidRPr="00701AF0">
        <w:rPr>
          <w:sz w:val="28"/>
          <w:szCs w:val="28"/>
        </w:rPr>
        <w:t>____________</w:t>
      </w:r>
      <w:r>
        <w:rPr>
          <w:sz w:val="28"/>
          <w:szCs w:val="28"/>
        </w:rPr>
        <w:t>____</w:t>
      </w:r>
    </w:p>
    <w:p w14:paraId="48E59793" w14:textId="77777777" w:rsidR="005E4C36" w:rsidRDefault="005E4C36" w:rsidP="005E4C36">
      <w:pPr>
        <w:jc w:val="both"/>
        <w:rPr>
          <w:b/>
          <w:color w:val="000000"/>
        </w:rPr>
      </w:pPr>
    </w:p>
    <w:p w14:paraId="2AF4B281" w14:textId="77777777" w:rsidR="005E4C36" w:rsidRDefault="005E4C36" w:rsidP="005E4C36">
      <w:pPr>
        <w:ind w:left="90"/>
        <w:jc w:val="both"/>
        <w:rPr>
          <w:b/>
          <w:color w:val="000000"/>
        </w:rPr>
      </w:pPr>
    </w:p>
    <w:p w14:paraId="0870B903" w14:textId="77777777" w:rsidR="005E4C36" w:rsidRPr="001D1D52" w:rsidRDefault="005E4C36" w:rsidP="005E4C36">
      <w:pPr>
        <w:ind w:left="90"/>
        <w:jc w:val="both"/>
        <w:rPr>
          <w:b/>
          <w:color w:val="000000"/>
        </w:rPr>
      </w:pPr>
    </w:p>
    <w:p w14:paraId="677659C4" w14:textId="77777777" w:rsidR="005E4C36" w:rsidRPr="001D1D52" w:rsidRDefault="00EE13F0" w:rsidP="005E4C36">
      <w:pPr>
        <w:ind w:left="90"/>
        <w:jc w:val="both"/>
        <w:rPr>
          <w:b/>
          <w:color w:val="000000"/>
        </w:rPr>
      </w:pPr>
      <w:r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82656" behindDoc="0" locked="0" layoutInCell="1" allowOverlap="1" wp14:anchorId="2AB4BF9A" wp14:editId="73273728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2C015" w14:textId="77777777" w:rsidR="00E1573C" w:rsidRPr="0023292D" w:rsidRDefault="00E1573C" w:rsidP="00E1573C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23" o:spid="_x0000_s1028" type="#_x0000_t202" style="position:absolute;left:0;text-align:left;margin-left:454.55pt;margin-top:230.8pt;width:16.8pt;height:18pt;z-index:25178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" stroked="f">
                <v:textbox inset=",0,,0">
                  <w:txbxContent>
                    <w:p w:rsidR="00E1573C" w:rsidRPr="0023292D" w:rsidRDefault="00E1573C" w:rsidP="00E1573C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69344" behindDoc="1" locked="0" layoutInCell="1" allowOverlap="1" wp14:anchorId="427BECEC" wp14:editId="273CE916">
                <wp:simplePos x="0" y="0"/>
                <wp:positionH relativeFrom="column">
                  <wp:posOffset>1197610</wp:posOffset>
                </wp:positionH>
                <wp:positionV relativeFrom="page">
                  <wp:posOffset>2953385</wp:posOffset>
                </wp:positionV>
                <wp:extent cx="2701925" cy="206375"/>
                <wp:effectExtent l="0" t="0" r="22225" b="22225"/>
                <wp:wrapNone/>
                <wp:docPr id="74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25489" w14:textId="77777777" w:rsidR="005E4C36" w:rsidRPr="00085D07" w:rsidRDefault="005E4C36" w:rsidP="005E4C36">
                            <w:pP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85" o:spid="_x0000_s1029" type="#_x0000_t202" style="position:absolute;left:0;text-align:left;margin-left:94.3pt;margin-top:232.55pt;width:212.75pt;height:16.25pt;z-index:-2515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E4C36" w:rsidRPr="001D1D52">
        <w:rPr>
          <w:b/>
          <w:color w:val="000000"/>
        </w:rPr>
        <w:t xml:space="preserve"> </w:t>
      </w:r>
    </w:p>
    <w:p w14:paraId="425E9E74" w14:textId="77777777" w:rsidR="005E4C36" w:rsidRDefault="00EE13F0" w:rsidP="005E4C36">
      <w:pPr>
        <w:ind w:left="360"/>
        <w:jc w:val="both"/>
        <w:rPr>
          <w:b/>
          <w:color w:val="000000"/>
          <w:sz w:val="24"/>
        </w:rPr>
      </w:pPr>
      <w:r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62176" behindDoc="0" locked="0" layoutInCell="0" allowOverlap="1" wp14:anchorId="66C6B22E" wp14:editId="6FAE6999">
                <wp:simplePos x="0" y="0"/>
                <wp:positionH relativeFrom="column">
                  <wp:posOffset>1197610</wp:posOffset>
                </wp:positionH>
                <wp:positionV relativeFrom="paragraph">
                  <wp:posOffset>149859</wp:posOffset>
                </wp:positionV>
                <wp:extent cx="1645920" cy="0"/>
                <wp:effectExtent l="0" t="0" r="30480" b="19050"/>
                <wp:wrapNone/>
                <wp:docPr id="73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5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4CA4DB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5" o:spid="_x0000_s1026" type="#_x0000_t32" style="position:absolute;margin-left:94.3pt;margin-top:11.8pt;width:129.6pt;height:0;z-index:251762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+0xIAIAAD4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" o:allowincell="f"/>
            </w:pict>
          </mc:Fallback>
        </mc:AlternateContent>
      </w:r>
      <w:r w:rsidR="005E4C36">
        <w:rPr>
          <w:b/>
          <w:color w:val="000000"/>
          <w:sz w:val="24"/>
        </w:rPr>
        <w:t>Mr./Mrs./</w:t>
      </w:r>
      <w:r w:rsidR="005E4C36" w:rsidRPr="007571F9">
        <w:rPr>
          <w:b/>
          <w:color w:val="000000"/>
          <w:sz w:val="24"/>
        </w:rPr>
        <w:t xml:space="preserve"> </w:t>
      </w:r>
      <w:r w:rsidR="005E4C36">
        <w:rPr>
          <w:b/>
          <w:color w:val="000000"/>
          <w:sz w:val="24"/>
        </w:rPr>
        <w:t xml:space="preserve">Ms.: {name}</w:t>
      </w:r>
    </w:p>
    <w:p w14:paraId="42F19159" w14:textId="77777777" w:rsidR="005E4C36" w:rsidRDefault="003A49FF" w:rsidP="005E4C36">
      <w:pPr>
        <w:ind w:left="90"/>
        <w:jc w:val="both"/>
        <w:rPr>
          <w:b/>
          <w:color w:val="000000"/>
          <w:sz w:val="24"/>
        </w:rPr>
      </w:pPr>
      <w:r>
        <w:rPr>
          <w:noProof/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40672" behindDoc="1" locked="0" layoutInCell="1" allowOverlap="1" wp14:anchorId="1115F916" wp14:editId="1301870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6781800" cy="1352550"/>
                <wp:effectExtent l="0" t="0" r="19050" b="19050"/>
                <wp:wrapNone/>
                <wp:docPr id="70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36240" w14:textId="77777777" w:rsidR="005E4C36" w:rsidRDefault="005E4C36" w:rsidP="005E4C36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2E6F8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="00E1573C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</w:t>
                            </w:r>
                            <w:r w:rsidR="00A71B5D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C83007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="00A71B5D">
                              <w:rPr>
                                <w:rStyle w:val="Style1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 w14:textId="77777777" w:rsidR="005E4C36" w:rsidRDefault="005E4C36" w:rsidP="005E4C36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 w:rsidRPr="00774E03"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 w:rsidRPr="00774E03"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</w:t>
                            </w:r>
                            <w:r w:rsidRPr="00774E03"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</w:t>
                            </w:r>
                            <w:r w:rsidRPr="00774E03"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774E03"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{positionTitle}  </w:t>
                            </w:r>
                            <w:r w:rsidRPr="00774E03"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 w14:textId="77777777" w:rsidR="005E4C36" w:rsidRDefault="005E4C36" w:rsidP="005E4C36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 w14:textId="77777777" w:rsidR="005E4C36" w:rsidRDefault="005E4C36" w:rsidP="005E4C36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 w14:textId="77777777" w:rsidR="005E4C36" w:rsidRPr="00072CE6" w:rsidRDefault="005E4C36" w:rsidP="005E4C36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 w:rsidRPr="00774E03"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{salary}</w:t>
                            </w:r>
                            <w:r w:rsidRPr="00774E03"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 w14:textId="48DC532F" w:rsidR="008D4EB0" w:rsidRPr="00FF4A65" w:rsidRDefault="00832326" w:rsidP="008D4EB0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</w:t>
                            </w:r>
                            <w:r w:rsidR="005E4C36">
                              <w:rPr>
                                <w:b/>
                                <w:color w:val="000000"/>
                              </w:rPr>
                              <w:t>{natureOfAppointment}</w:t>
                            </w:r>
                            <w:r w:rsidR="005E4C36" w:rsidRPr="00FF4A65">
                              <w:rPr>
                                <w:b/>
                                <w:color w:val="000000"/>
                              </w:rPr>
                              <w:t xml:space="preserve">                             </w:t>
                            </w:r>
                            <w:r w:rsidR="005E4C36">
                              <w:rPr>
                                <w:b/>
                                <w:color w:val="000000"/>
                              </w:rPr>
                              <w:t xml:space="preserve">    </w:t>
                            </w:r>
                            <w:r w:rsidR="008D4EB0">
                              <w:rPr>
                                <w:b/>
                                <w:color w:val="000000"/>
                              </w:rPr>
                              <w:t xml:space="preserve">                 </w:t>
                            </w:r>
                            <w:r w:rsidR="008D4EB0" w:rsidRPr="00FF4A65">
                              <w:rPr>
                                <w:b/>
                                <w:color w:val="000000"/>
                              </w:rPr>
                              <w:t xml:space="preserve">    </w:t>
                            </w:r>
                            <w:r w:rsidR="008D4EB0">
                              <w:rPr>
                                <w:b/>
                                <w:color w:val="000000"/>
                              </w:rPr>
                              <w:t xml:space="preserve">  {office}</w:t>
                            </w:r>
                            <w:r w:rsidR="008D4EB0" w:rsidRPr="00FF4A65">
                              <w:rPr>
                                <w:b/>
                                <w:color w:val="000000"/>
                              </w:rPr>
                              <w:t/>
                            </w:r>
                          </w:p>
                          <w:p w14:paraId="32DD06C9" w14:textId="77777777" w:rsidR="005A2DBE" w:rsidRDefault="005A2DBE" w:rsidP="005A2DBE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45A195F" w14:textId="4C2A768A" w:rsidR="005E4C36" w:rsidRDefault="005A2DBE" w:rsidP="005A2DBE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  <w:t xml:space="preserve">     </w:t>
                            </w:r>
                            <w:r w:rsidR="005E4C3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</w:t>
                            </w:r>
                            <w:r w:rsidR="005E4C36" w:rsidRPr="002E6F8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a compensation rate of</w:t>
                            </w:r>
                            <w:r w:rsidR="005E4C3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</w:t>
                            </w:r>
                            <w:r w:rsidR="007E400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</w:t>
                            </w:r>
                            <w:proofErr w:type="gramStart"/>
                            <w:r w:rsidR="007E400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83232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5E4C36" w:rsidRPr="00914C8D">
                              <w:rPr>
                                <w:b/>
                                <w:sz w:val="22"/>
                                <w:szCs w:val="22"/>
                              </w:rPr>
                              <w:t>P</w:t>
                            </w:r>
                            <w:r w:rsidR="007E4006" w:rsidRPr="00914C8D">
                              <w:rPr>
                                <w:b/>
                                <w:sz w:val="22"/>
                                <w:szCs w:val="22"/>
                              </w:rPr>
                              <w:t>hp</w:t>
                            </w:r>
                            <w:r w:rsidR="00B96FCF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{salary}</w:t>
                            </w:r>
                            <w:r w:rsidR="0083232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5E4C36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6F8C2EDF" w14:textId="77777777" w:rsidR="005E4C36" w:rsidRDefault="005E4C36" w:rsidP="005E4C36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E6F8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pesos per </w:t>
                            </w:r>
                            <w:r w:rsidR="0014001A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month</w:t>
                            </w:r>
                            <w:r w:rsidRPr="002E6F8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FEF0749" w14:textId="77777777" w:rsidR="00B96FCF" w:rsidRDefault="00B96FCF" w:rsidP="005E4C36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 w14:textId="77777777" w:rsidR="00B96FCF" w:rsidRPr="002E6F89" w:rsidRDefault="00B96FCF" w:rsidP="005E4C36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 w14:textId="77777777" w:rsidR="005E4C36" w:rsidRDefault="005E4C36" w:rsidP="005E4C3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1115F916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30" type="#_x0000_t202" style="position:absolute;left:0;text-align:left;margin-left:482.8pt;margin-top:13.1pt;width:534pt;height:106.5pt;z-index:-2515758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" strokecolor="white">
                <v:textbox inset="0,0,0,0">
                  <w:txbxContent>
                    <w:p w14:paraId="5C636240" w14:textId="77777777" w:rsidR="005E4C36" w:rsidRDefault="005E4C36" w:rsidP="005E4C36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</w:t>
                      </w:r>
                      <w:r w:rsidRPr="002E6F89">
                        <w:rPr>
                          <w:b/>
                          <w:color w:val="000000"/>
                          <w:sz w:val="22"/>
                          <w:szCs w:val="22"/>
                        </w:rPr>
                        <w:t>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 w:rsidR="00E1573C"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</w:t>
                      </w:r>
                      <w:r w:rsidR="00A71B5D"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C83007"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="00A71B5D">
                        <w:rPr>
                          <w:rStyle w:val="Style1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 w14:textId="77777777" w:rsidR="005E4C36" w:rsidRDefault="005E4C36" w:rsidP="005E4C36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 w:rsidRPr="00774E03">
                        <w:rPr>
                          <w:b/>
                          <w:color w:val="000000"/>
                        </w:rPr>
                        <w:t xml:space="preserve">      </w:t>
                      </w:r>
                      <w:r w:rsidRPr="00774E03"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</w:t>
                      </w:r>
                      <w:r w:rsidRPr="00774E03"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</w:t>
                      </w:r>
                      <w:r w:rsidRPr="00774E03"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</w:t>
                      </w:r>
                      <w:r w:rsidRPr="00774E03">
                        <w:rPr>
                          <w:b/>
                          <w:color w:val="000000"/>
                          <w:szCs w:val="24"/>
                        </w:rPr>
                        <w:t xml:space="preserve">{positionTitle}  </w:t>
                      </w:r>
                      <w:r w:rsidRPr="00774E03"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 w14:textId="77777777" w:rsidR="005E4C36" w:rsidRDefault="005E4C36" w:rsidP="005E4C36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 w14:textId="77777777" w:rsidR="005E4C36" w:rsidRDefault="005E4C36" w:rsidP="005E4C36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 w14:textId="77777777" w:rsidR="005E4C36" w:rsidRPr="00072CE6" w:rsidRDefault="005E4C36" w:rsidP="005E4C36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 w:rsidRPr="00774E03"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{salary}</w:t>
                      </w:r>
                      <w:r w:rsidRPr="00774E03"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 w14:textId="48DC532F" w:rsidR="008D4EB0" w:rsidRPr="00FF4A65" w:rsidRDefault="00832326" w:rsidP="008D4EB0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</w:t>
                      </w:r>
                      <w:r w:rsidR="005E4C36">
                        <w:rPr>
                          <w:b/>
                          <w:color w:val="000000"/>
                        </w:rPr>
                        <w:t>{natureOfAppointment}</w:t>
                      </w:r>
                      <w:r w:rsidR="005E4C36" w:rsidRPr="00FF4A65">
                        <w:rPr>
                          <w:b/>
                          <w:color w:val="000000"/>
                        </w:rPr>
                        <w:t xml:space="preserve">                             </w:t>
                      </w:r>
                      <w:r w:rsidR="005E4C36">
                        <w:rPr>
                          <w:b/>
                          <w:color w:val="000000"/>
                        </w:rPr>
                        <w:t xml:space="preserve">    </w:t>
                      </w:r>
                      <w:r w:rsidR="008D4EB0">
                        <w:rPr>
                          <w:b/>
                          <w:color w:val="000000"/>
                        </w:rPr>
                        <w:t xml:space="preserve">                 </w:t>
                      </w:r>
                      <w:r w:rsidR="008D4EB0" w:rsidRPr="00FF4A65">
                        <w:rPr>
                          <w:b/>
                          <w:color w:val="000000"/>
                        </w:rPr>
                        <w:t xml:space="preserve">    </w:t>
                      </w:r>
                      <w:r w:rsidR="008D4EB0">
                        <w:rPr>
                          <w:b/>
                          <w:color w:val="000000"/>
                        </w:rPr>
                        <w:t xml:space="preserve">  {office}</w:t>
                      </w:r>
                      <w:r w:rsidR="008D4EB0" w:rsidRPr="00FF4A65">
                        <w:rPr>
                          <w:b/>
                          <w:color w:val="000000"/>
                        </w:rPr>
                        <w:t/>
                      </w:r>
                    </w:p>
                    <w:p w14:paraId="32DD06C9" w14:textId="77777777" w:rsidR="005A2DBE" w:rsidRDefault="005A2DBE" w:rsidP="005A2DBE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45A195F" w14:textId="4C2A768A" w:rsidR="005E4C36" w:rsidRDefault="005A2DBE" w:rsidP="005A2DBE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  <w:t xml:space="preserve">     </w:t>
                      </w:r>
                      <w:proofErr w:type="gramStart"/>
                      <w:r w:rsidR="005E4C36">
                        <w:rPr>
                          <w:b/>
                          <w:color w:val="000000"/>
                          <w:sz w:val="22"/>
                          <w:szCs w:val="22"/>
                        </w:rPr>
                        <w:t>with</w:t>
                      </w:r>
                      <w:proofErr w:type="gramEnd"/>
                      <w:r w:rsidR="005E4C36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5E4C36" w:rsidRPr="002E6F89">
                        <w:rPr>
                          <w:b/>
                          <w:color w:val="000000"/>
                          <w:sz w:val="22"/>
                          <w:szCs w:val="22"/>
                        </w:rPr>
                        <w:t>a compensation rate of</w:t>
                      </w:r>
                      <w:r w:rsidR="005E4C36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</w:t>
                      </w:r>
                      <w:r w:rsidR="007E4006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</w:t>
                      </w:r>
                      <w:r w:rsidR="00832326">
                        <w:rPr>
                          <w:b/>
                          <w:color w:val="000000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="005E4C36" w:rsidRPr="00914C8D">
                        <w:rPr>
                          <w:b/>
                          <w:sz w:val="22"/>
                          <w:szCs w:val="22"/>
                        </w:rPr>
                        <w:t>P</w:t>
                      </w:r>
                      <w:r w:rsidR="007E4006" w:rsidRPr="00914C8D">
                        <w:rPr>
                          <w:b/>
                          <w:sz w:val="22"/>
                          <w:szCs w:val="22"/>
                        </w:rPr>
                        <w:t>hp</w:t>
                      </w:r>
                      <w:proofErr w:type="spellEnd"/>
                      <w:r w:rsidR="00B96FCF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{salary}</w:t>
                      </w:r>
                      <w:r w:rsidR="00832326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 w:rsidR="005E4C36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</w:p>
                    <w:p w14:paraId="6F8C2EDF" w14:textId="77777777" w:rsidR="005E4C36" w:rsidRDefault="005E4C36" w:rsidP="005E4C36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2E6F89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pesos per </w:t>
                      </w:r>
                      <w:r w:rsidR="0014001A">
                        <w:rPr>
                          <w:b/>
                          <w:color w:val="000000"/>
                          <w:sz w:val="22"/>
                          <w:szCs w:val="22"/>
                        </w:rPr>
                        <w:t>month</w:t>
                      </w:r>
                      <w:r w:rsidRPr="002E6F89">
                        <w:rPr>
                          <w:b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6FEF0749" w14:textId="77777777" w:rsidR="00B96FCF" w:rsidRDefault="00B96FCF" w:rsidP="005E4C36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 w14:textId="77777777" w:rsidR="00B96FCF" w:rsidRPr="002E6F89" w:rsidRDefault="00B96FCF" w:rsidP="005E4C36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 w14:textId="77777777" w:rsidR="005E4C36" w:rsidRDefault="005E4C36" w:rsidP="005E4C36"/>
                  </w:txbxContent>
                </v:textbox>
                <w10:wrap anchorx="margin"/>
              </v:shape>
            </w:pict>
          </mc:Fallback>
        </mc:AlternateContent>
      </w:r>
      <w:r w:rsidR="00EE13F0">
        <w:rPr>
          <w:b/>
          <w:noProof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41696" behindDoc="0" locked="0" layoutInCell="1" allowOverlap="1" wp14:anchorId="3CA6D131" wp14:editId="66B42BFA">
                <wp:simplePos x="0" y="0"/>
                <wp:positionH relativeFrom="column">
                  <wp:posOffset>2505710</wp:posOffset>
                </wp:positionH>
                <wp:positionV relativeFrom="page">
                  <wp:posOffset>3237865</wp:posOffset>
                </wp:positionV>
                <wp:extent cx="2803525" cy="228600"/>
                <wp:effectExtent l="0" t="0" r="0" b="0"/>
                <wp:wrapNone/>
                <wp:docPr id="7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7B3206" w14:textId="77777777" w:rsidR="005E4C36" w:rsidRPr="00A71B5D" w:rsidRDefault="005E4C36" w:rsidP="00A71B5D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_x0000_s1031" type="#_x0000_t202" style="position:absolute;left:0;text-align:left;margin-left:197.3pt;margin-top:254.95pt;width:220.75pt;height:18pt;z-index:25174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" stroked="f">
                <v:textbox inset=",0,,0">
                  <w:txbxContent>
                    <w:p w:rsidR="005E4C36" w:rsidRPr="00A71B5D" w:rsidRDefault="005E4C36" w:rsidP="00A71B5D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E13F0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37243" behindDoc="0" locked="0" layoutInCell="1" allowOverlap="1" wp14:anchorId="2907F43B" wp14:editId="3131502E">
                <wp:simplePos x="0" y="0"/>
                <wp:positionH relativeFrom="column">
                  <wp:posOffset>6081395</wp:posOffset>
                </wp:positionH>
                <wp:positionV relativeFrom="page">
                  <wp:posOffset>3256280</wp:posOffset>
                </wp:positionV>
                <wp:extent cx="359410" cy="228600"/>
                <wp:effectExtent l="0" t="0" r="2540" b="0"/>
                <wp:wrapNone/>
                <wp:docPr id="71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1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85B73" w14:textId="77777777" w:rsidR="00A71B5D" w:rsidRPr="00A71B5D" w:rsidRDefault="00A71B5D" w:rsidP="00A71B5D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_x0000_s1032" type="#_x0000_t202" style="position:absolute;left:0;text-align:left;margin-left:478.85pt;margin-top:256.4pt;width:28.3pt;height:18pt;z-index:251637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" stroked="f">
                <v:textbox inset=",0,,0">
                  <w:txbxContent>
                    <w:p w:rsidR="00A71B5D" w:rsidRPr="00A71B5D" w:rsidRDefault="00A71B5D" w:rsidP="00A71B5D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E13F0"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66272" behindDoc="1" locked="0" layoutInCell="1" allowOverlap="1" wp14:anchorId="4BDDB8E5" wp14:editId="140B0E46">
                <wp:simplePos x="0" y="0"/>
                <wp:positionH relativeFrom="column">
                  <wp:posOffset>6021705</wp:posOffset>
                </wp:positionH>
                <wp:positionV relativeFrom="page">
                  <wp:posOffset>3270250</wp:posOffset>
                </wp:positionV>
                <wp:extent cx="411480" cy="206375"/>
                <wp:effectExtent l="0" t="0" r="26670" b="22225"/>
                <wp:wrapNone/>
                <wp:docPr id="72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9E70C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82" o:spid="_x0000_s1033" type="#_x0000_t202" style="position:absolute;left:0;text-align:left;margin-left:474.15pt;margin-top:257.5pt;width:32.4pt;height:16.25pt;z-index:-25155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861C891" w14:textId="77777777" w:rsidR="005E4C36" w:rsidRDefault="00EE13F0" w:rsidP="005E4C36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43744" behindDoc="0" locked="0" layoutInCell="0" allowOverlap="1" wp14:anchorId="072F482F" wp14:editId="3BF0E1C1">
                <wp:simplePos x="0" y="0"/>
                <wp:positionH relativeFrom="column">
                  <wp:posOffset>6081395</wp:posOffset>
                </wp:positionH>
                <wp:positionV relativeFrom="paragraph">
                  <wp:posOffset>138430</wp:posOffset>
                </wp:positionV>
                <wp:extent cx="365760" cy="0"/>
                <wp:effectExtent l="11430" t="7620" r="13335" b="11430"/>
                <wp:wrapNone/>
                <wp:docPr id="6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D0BCD0D" id="AutoShape 126" o:spid="_x0000_s1026" type="#_x0000_t32" style="position:absolute;margin-left:478.85pt;margin-top:10.9pt;width:28.8pt;height:0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" o:allowincell="f"/>
            </w:pict>
          </mc:Fallback>
        </mc:AlternateContent>
      </w: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42720" behindDoc="0" locked="0" layoutInCell="0" allowOverlap="1" wp14:anchorId="2311892C" wp14:editId="72C83193">
                <wp:simplePos x="0" y="0"/>
                <wp:positionH relativeFrom="column">
                  <wp:posOffset>2465070</wp:posOffset>
                </wp:positionH>
                <wp:positionV relativeFrom="paragraph">
                  <wp:posOffset>148590</wp:posOffset>
                </wp:positionV>
                <wp:extent cx="2834640" cy="0"/>
                <wp:effectExtent l="5080" t="8255" r="8255" b="10795"/>
                <wp:wrapNone/>
                <wp:docPr id="5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6651DD1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125" o:spid="_x0000_s1026" type="#_x0000_t34" style="position:absolute;margin-left:194.1pt;margin-top:11.7pt;width:223.2pt;height:0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" o:allowincell="f"/>
            </w:pict>
          </mc:Fallback>
        </mc:AlternateContent>
      </w:r>
      <w:r w:rsidR="005E4C36">
        <w:rPr>
          <w:rStyle w:val="Style2"/>
        </w:rPr>
        <w:t xml:space="preserve">                                                                                 </w:t>
      </w:r>
      <w:proofErr w:type="spellStart"/>
      <w:r w:rsidR="00A71B5D">
        <w:rPr>
          <w:rStyle w:val="Style2"/>
        </w:rPr>
        <w:t>wer</w:t>
      </w:r>
      <w:proofErr w:type="spellEnd"/>
      <w:r w:rsidR="005E4C36">
        <w:rPr>
          <w:rStyle w:val="Style2"/>
        </w:rPr>
        <w:t xml:space="preserve">                   </w:t>
      </w:r>
      <w:r w:rsidR="00E1573C">
        <w:rPr>
          <w:rStyle w:val="Style2"/>
        </w:rPr>
        <w:t xml:space="preserve">                     </w:t>
      </w:r>
    </w:p>
    <w:p w14:paraId="6A583638" w14:textId="77777777" w:rsidR="005E4C36" w:rsidRDefault="00EE13F0" w:rsidP="005E4C36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68320" behindDoc="1" locked="0" layoutInCell="1" allowOverlap="1" wp14:anchorId="0522D762" wp14:editId="24AD6B33">
                <wp:simplePos x="0" y="0"/>
                <wp:positionH relativeFrom="column">
                  <wp:posOffset>661035</wp:posOffset>
                </wp:positionH>
                <wp:positionV relativeFrom="page">
                  <wp:posOffset>3544570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9858C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84" o:spid="_x0000_s1034" type="#_x0000_t202" style="position:absolute;left:0;text-align:left;margin-left:52.05pt;margin-top:279.1pt;width:149.7pt;height:22.55pt;z-index:-25154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E4C36">
        <w:rPr>
          <w:b/>
          <w:color w:val="000000"/>
          <w:sz w:val="22"/>
          <w:szCs w:val="22"/>
        </w:rPr>
        <w:tab/>
      </w:r>
    </w:p>
    <w:p w14:paraId="5524F07D" w14:textId="77777777" w:rsidR="005E4C36" w:rsidRDefault="005E4C36" w:rsidP="005E4C36">
      <w:pPr>
        <w:tabs>
          <w:tab w:val="left" w:pos="90"/>
        </w:tabs>
        <w:ind w:left="360" w:right="274"/>
        <w:rPr>
          <w:rStyle w:val="Style1"/>
          <w:sz w:val="4"/>
          <w:szCs w:val="4"/>
        </w:rPr>
      </w:pPr>
    </w:p>
    <w:p w14:paraId="052AC5B4" w14:textId="77777777" w:rsidR="005E4C36" w:rsidRPr="00072CE6" w:rsidRDefault="00EE13F0" w:rsidP="005E4C36">
      <w:pPr>
        <w:tabs>
          <w:tab w:val="left" w:pos="90"/>
        </w:tabs>
        <w:ind w:right="274"/>
        <w:rPr>
          <w:rStyle w:val="Style1"/>
          <w:sz w:val="4"/>
          <w:szCs w:val="4"/>
        </w:rPr>
      </w:pPr>
      <w:r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36576" behindDoc="0" locked="0" layoutInCell="1" allowOverlap="1" wp14:anchorId="2BF63787" wp14:editId="1FBD1222">
                <wp:simplePos x="0" y="0"/>
                <wp:positionH relativeFrom="column">
                  <wp:posOffset>3459480</wp:posOffset>
                </wp:positionH>
                <wp:positionV relativeFrom="page">
                  <wp:posOffset>3647440</wp:posOffset>
                </wp:positionV>
                <wp:extent cx="3121025" cy="177800"/>
                <wp:effectExtent l="0" t="0" r="22225" b="12700"/>
                <wp:wrapNone/>
                <wp:docPr id="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13194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2" o:spid="_x0000_s1035" type="#_x0000_t202" style="position:absolute;margin-left:272.4pt;margin-top:287.2pt;width:245.75pt;height:14pt;z-index:25173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67296" behindDoc="1" locked="0" layoutInCell="1" allowOverlap="1" wp14:anchorId="336D5EE5" wp14:editId="05DE480B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EC237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83" o:spid="_x0000_s1036" type="#_x0000_t202" style="position:absolute;margin-left:59.15pt;margin-top:285.35pt;width:142.6pt;height:16.25pt;z-index:-25154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4EF3925" w14:textId="77777777" w:rsidR="005E4C36" w:rsidRDefault="00EE13F0" w:rsidP="005E4C36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45792" behindDoc="0" locked="0" layoutInCell="0" allowOverlap="1" wp14:anchorId="3B7E8119" wp14:editId="7F2B7146">
                <wp:simplePos x="0" y="0"/>
                <wp:positionH relativeFrom="column">
                  <wp:posOffset>733425</wp:posOffset>
                </wp:positionH>
                <wp:positionV relativeFrom="paragraph">
                  <wp:posOffset>134619</wp:posOffset>
                </wp:positionV>
                <wp:extent cx="1828800" cy="0"/>
                <wp:effectExtent l="0" t="0" r="19050" b="19050"/>
                <wp:wrapNone/>
                <wp:docPr id="63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776264B" id="AutoShape 129" o:spid="_x0000_s1026" type="#_x0000_t32" style="position:absolute;margin-left:57.75pt;margin-top:10.6pt;width:2in;height:0;z-index:251745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" o:allowincell="f"/>
            </w:pict>
          </mc:Fallback>
        </mc:AlternateContent>
      </w: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44768" behindDoc="0" locked="0" layoutInCell="0" allowOverlap="1" wp14:anchorId="40A5786D" wp14:editId="2709B9F4">
                <wp:simplePos x="0" y="0"/>
                <wp:positionH relativeFrom="column">
                  <wp:posOffset>3441065</wp:posOffset>
                </wp:positionH>
                <wp:positionV relativeFrom="paragraph">
                  <wp:posOffset>146049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9F0F7C3" id="AutoShape 128" o:spid="_x0000_s1026" type="#_x0000_t32" style="position:absolute;margin-left:270.95pt;margin-top:11.5pt;width:244.8pt;height:0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FLBIQIAAD4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" o:allowincell="f"/>
            </w:pict>
          </mc:Fallback>
        </mc:AlternateContent>
      </w:r>
      <w:r w:rsidR="005E4C36">
        <w:rPr>
          <w:rStyle w:val="Style1"/>
        </w:rPr>
        <w:t xml:space="preserve">under                                                           </w:t>
      </w:r>
      <w:proofErr w:type="gramStart"/>
      <w:r w:rsidR="005E4C36">
        <w:rPr>
          <w:rStyle w:val="Style1"/>
        </w:rPr>
        <w:t>status  at</w:t>
      </w:r>
      <w:proofErr w:type="gramEnd"/>
      <w:r w:rsidR="005E4C36">
        <w:rPr>
          <w:rStyle w:val="Style1"/>
        </w:rPr>
        <w:t xml:space="preserve"> the                                              </w:t>
      </w:r>
    </w:p>
    <w:p w14:paraId="78702777" w14:textId="3B47BBDC" w:rsidR="005E4C36" w:rsidRDefault="005E4C36" w:rsidP="005E4C36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 w14:textId="77777777" w:rsidR="005E4C36" w:rsidRDefault="00EE13F0" w:rsidP="005E4C36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65248" behindDoc="1" locked="0" layoutInCell="1" allowOverlap="1" wp14:anchorId="0CD53C4B" wp14:editId="6B76C2B7">
                <wp:simplePos x="0" y="0"/>
                <wp:positionH relativeFrom="column">
                  <wp:posOffset>5431790</wp:posOffset>
                </wp:positionH>
                <wp:positionV relativeFrom="page">
                  <wp:posOffset>4051301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4C2D9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81" o:spid="_x0000_s1038" type="#_x0000_t202" style="position:absolute;left:0;text-align:left;margin-left:427.7pt;margin-top:319pt;width:84.1pt;height:12pt;z-index:-25155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D61244F" w14:textId="77777777" w:rsidR="005E4C36" w:rsidRDefault="00EE13F0" w:rsidP="005A2DBE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47840" behindDoc="0" locked="0" layoutInCell="0" allowOverlap="1" wp14:anchorId="4618CC88" wp14:editId="406B6688">
                <wp:simplePos x="0" y="0"/>
                <wp:positionH relativeFrom="column">
                  <wp:posOffset>5309235</wp:posOffset>
                </wp:positionH>
                <wp:positionV relativeFrom="paragraph">
                  <wp:posOffset>107949</wp:posOffset>
                </wp:positionV>
                <wp:extent cx="1188720" cy="0"/>
                <wp:effectExtent l="0" t="0" r="30480" b="19050"/>
                <wp:wrapNone/>
                <wp:docPr id="60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690AC7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2" o:spid="_x0000_s1026" type="#_x0000_t32" style="position:absolute;margin-left:418.05pt;margin-top:8.5pt;width:93.6pt;height:0;z-index:251747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" o:allowincell="f"/>
            </w:pict>
          </mc:Fallback>
        </mc:AlternateContent>
      </w:r>
      <w:r>
        <w:rPr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46816" behindDoc="0" locked="0" layoutInCell="0" allowOverlap="1" wp14:anchorId="7349432C" wp14:editId="5CA2F208">
                <wp:simplePos x="0" y="0"/>
                <wp:positionH relativeFrom="column">
                  <wp:posOffset>1939925</wp:posOffset>
                </wp:positionH>
                <wp:positionV relativeFrom="paragraph">
                  <wp:posOffset>107949</wp:posOffset>
                </wp:positionV>
                <wp:extent cx="3200400" cy="0"/>
                <wp:effectExtent l="0" t="0" r="19050" b="19050"/>
                <wp:wrapNone/>
                <wp:docPr id="59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5367D57" id="AutoShape 131" o:spid="_x0000_s1026" type="#_x0000_t32" style="position:absolute;margin-left:152.75pt;margin-top:8.5pt;width:252pt;height:0;z-index:251746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" o:allowincell="f"/>
            </w:pict>
          </mc:Fallback>
        </mc:AlternateContent>
      </w:r>
    </w:p>
    <w:p w14:paraId="12BAE270" w14:textId="77777777" w:rsidR="005E4C36" w:rsidRDefault="00EE13F0" w:rsidP="00B96FC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57056" behindDoc="1" locked="0" layoutInCell="1" allowOverlap="1" wp14:anchorId="722C1144" wp14:editId="1F9F6148">
                <wp:simplePos x="0" y="0"/>
                <wp:positionH relativeFrom="column">
                  <wp:posOffset>5772785</wp:posOffset>
                </wp:positionH>
                <wp:positionV relativeFrom="page">
                  <wp:posOffset>4490085</wp:posOffset>
                </wp:positionV>
                <wp:extent cx="797560" cy="356235"/>
                <wp:effectExtent l="0" t="0" r="21590" b="24765"/>
                <wp:wrapNone/>
                <wp:docPr id="5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B08BE" w14:textId="77777777" w:rsidR="005E4C36" w:rsidRPr="00085D07" w:rsidRDefault="005E4C36" w:rsidP="005E4C36">
                            <w:pP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44" o:spid="_x0000_s1039" type="#_x0000_t202" style="position:absolute;left:0;text-align:left;margin-left:454.55pt;margin-top:353.55pt;width:62.8pt;height:28.05pt;z-index:-25155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68DABBF" w14:textId="77777777" w:rsidR="005E4C36" w:rsidRDefault="00B96FCF" w:rsidP="005E4C36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48864" behindDoc="1" locked="0" layoutInCell="1" allowOverlap="1" wp14:anchorId="4063B922" wp14:editId="4CC22D1C">
                <wp:simplePos x="0" y="0"/>
                <wp:positionH relativeFrom="column">
                  <wp:posOffset>34290</wp:posOffset>
                </wp:positionH>
                <wp:positionV relativeFrom="paragraph">
                  <wp:posOffset>154940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B1BEF" w14:textId="77777777" w:rsidR="005E4C36" w:rsidRDefault="005E4C36" w:rsidP="005E4C36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 w14:textId="77777777" w:rsidR="005E4C36" w:rsidRPr="00684BC8" w:rsidRDefault="005E4C36" w:rsidP="005E4C36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 w14:textId="77777777" w:rsidR="005E4C36" w:rsidRPr="00684BC8" w:rsidRDefault="005E4C36" w:rsidP="005E4C36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</w:t>
                            </w:r>
                            <w:r w:rsidRPr="00684BC8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appointment is                                         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                        </w:t>
                            </w:r>
                            <w:r w:rsidRPr="00684BC8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vice</w:t>
                            </w:r>
                          </w:p>
                          <w:p w14:paraId="50C59E9C" w14:textId="77777777" w:rsidR="005E4C36" w:rsidRPr="00072CE6" w:rsidRDefault="005E4C36" w:rsidP="005E4C36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 w:rsidRPr="00684BC8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</w:t>
                            </w:r>
                            <w:r w:rsidRPr="00684BC8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  <w:r w:rsidRPr="00684BC8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72CE6"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 w14:textId="77777777" w:rsidR="005E4C36" w:rsidRDefault="005E4C36" w:rsidP="005E4C36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 w14:textId="77777777" w:rsidR="005E4C36" w:rsidRDefault="005E4C36" w:rsidP="005E4C36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 w14:textId="77777777" w:rsidR="005E4C36" w:rsidRDefault="005E4C36" w:rsidP="005E4C36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 w14:textId="77777777" w:rsidR="005E4C36" w:rsidRDefault="005E4C36" w:rsidP="005E4C36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 w14:textId="77777777" w:rsidR="005E4C36" w:rsidRPr="00684BC8" w:rsidRDefault="005E4C36" w:rsidP="005E4C36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84BC8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Pr="00684BC8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, who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with Plantilla Item No.</w:t>
                            </w:r>
                            <w:r w:rsidRPr="00684BC8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{itemNo}</w:t>
                            </w:r>
                          </w:p>
                          <w:p w14:paraId="5B114E3B" w14:textId="77777777" w:rsidR="005E4C36" w:rsidRPr="00072CE6" w:rsidRDefault="005E4C36" w:rsidP="005E4C3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 xml:space="preserve">            </w:t>
                            </w:r>
                            <w:r w:rsidRPr="00072CE6">
                              <w:rPr>
                                <w:b/>
                              </w:rPr>
                              <w:t>(Transferred, Retired, etc.)</w:t>
                            </w:r>
                          </w:p>
                          <w:p w14:paraId="41F31955" w14:textId="77777777" w:rsidR="005E4C36" w:rsidRPr="00684BC8" w:rsidRDefault="005E4C36" w:rsidP="005E4C36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             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6970B16" id="Text Box 135" o:spid="_x0000_s1040" type="#_x0000_t202" style="position:absolute;left:0;text-align:left;margin-left:2.7pt;margin-top:12.2pt;width:526.15pt;height:87pt;z-index:-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" strokecolor="white">
                <v:textbox inset="0,0,0,0">
                  <w:txbxContent>
                    <w:p w:rsidR="005E4C36" w:rsidRDefault="005E4C36" w:rsidP="005E4C36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:rsidR="005E4C36" w:rsidRPr="00684BC8" w:rsidRDefault="005E4C36" w:rsidP="005E4C36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:rsidR="005E4C36" w:rsidRPr="00684BC8" w:rsidRDefault="005E4C36" w:rsidP="005E4C36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</w:t>
                      </w:r>
                      <w:r w:rsidRPr="00684BC8">
                        <w:rPr>
                          <w:b/>
                          <w:sz w:val="22"/>
                          <w:szCs w:val="22"/>
                        </w:rPr>
                        <w:t xml:space="preserve"> appointment is                                          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                           </w:t>
                      </w:r>
                      <w:r w:rsidRPr="00684BC8">
                        <w:rPr>
                          <w:b/>
                          <w:sz w:val="22"/>
                          <w:szCs w:val="22"/>
                        </w:rPr>
                        <w:t xml:space="preserve">     vice</w:t>
                      </w:r>
                    </w:p>
                    <w:p w:rsidR="005E4C36" w:rsidRPr="00072CE6" w:rsidRDefault="005E4C36" w:rsidP="005E4C36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 w:rsidRPr="00684BC8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</w:t>
                      </w:r>
                      <w:r w:rsidRPr="00684BC8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</w:t>
                      </w:r>
                      <w:r w:rsidRPr="00684BC8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072CE6"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:rsidR="005E4C36" w:rsidRDefault="005E4C36" w:rsidP="005E4C36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:rsidR="005E4C36" w:rsidRDefault="005E4C36" w:rsidP="005E4C36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:rsidR="005E4C36" w:rsidRDefault="005E4C36" w:rsidP="005E4C36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:rsidR="005E4C36" w:rsidRDefault="005E4C36" w:rsidP="005E4C36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:rsidR="005E4C36" w:rsidRPr="00684BC8" w:rsidRDefault="005E4C36" w:rsidP="005E4C36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684BC8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</w:t>
                      </w:r>
                      <w:r w:rsidRPr="00684BC8">
                        <w:rPr>
                          <w:b/>
                          <w:color w:val="000000"/>
                          <w:sz w:val="22"/>
                          <w:szCs w:val="22"/>
                        </w:rPr>
                        <w:t>, who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with Plantilla Item No.</w:t>
                      </w:r>
                      <w:r w:rsidRPr="00684BC8"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{itemNo}</w:t>
                      </w:r>
                    </w:p>
                    <w:p w:rsidR="005E4C36" w:rsidRPr="00072CE6" w:rsidRDefault="005E4C36" w:rsidP="005E4C3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</w:rPr>
                        <w:t xml:space="preserve">            </w:t>
                      </w:r>
                      <w:r w:rsidRPr="00072CE6">
                        <w:rPr>
                          <w:b/>
                        </w:rPr>
                        <w:t>(Transferred, Retired, etc.)</w:t>
                      </w:r>
                    </w:p>
                    <w:p w:rsidR="005E4C36" w:rsidRPr="00684BC8" w:rsidRDefault="005E4C36" w:rsidP="005E4C36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             .</w:t>
                      </w:r>
                    </w:p>
                  </w:txbxContent>
                </v:textbox>
              </v:shape>
            </w:pict>
          </mc:Fallback>
        </mc:AlternateContent>
      </w:r>
      <w:r w:rsidR="00EE13F0">
        <w:rPr>
          <w:b/>
          <w:noProof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63200" behindDoc="1" locked="0" layoutInCell="1" allowOverlap="1" wp14:anchorId="50496A41" wp14:editId="2B7E2CB6">
                <wp:simplePos x="0" y="0"/>
                <wp:positionH relativeFrom="column">
                  <wp:posOffset>2724150</wp:posOffset>
                </wp:positionH>
                <wp:positionV relativeFrom="page">
                  <wp:posOffset>4468495</wp:posOffset>
                </wp:positionV>
                <wp:extent cx="2651760" cy="356235"/>
                <wp:effectExtent l="0" t="0" r="15240" b="24765"/>
                <wp:wrapNone/>
                <wp:docPr id="58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7A07D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A28D268" id="Text Box 179" o:spid="_x0000_s1041" type="#_x0000_t202" style="position:absolute;left:0;text-align:left;margin-left:214.5pt;margin-top:351.85pt;width:208.8pt;height:28.05pt;z-index:-25155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0275B0" w14:textId="77777777" w:rsidR="005E4C36" w:rsidRDefault="005E4C36" w:rsidP="005E4C36">
      <w:pPr>
        <w:ind w:left="360" w:right="274"/>
        <w:rPr>
          <w:b/>
          <w:color w:val="000000"/>
          <w:sz w:val="22"/>
          <w:szCs w:val="22"/>
        </w:rPr>
      </w:pPr>
    </w:p>
    <w:p w14:paraId="0D69965D" w14:textId="77777777" w:rsidR="005E4C36" w:rsidRDefault="005E4C36" w:rsidP="005E4C36">
      <w:pPr>
        <w:ind w:left="360" w:right="274"/>
        <w:rPr>
          <w:b/>
          <w:color w:val="000000"/>
          <w:sz w:val="2"/>
          <w:szCs w:val="2"/>
        </w:rPr>
      </w:pPr>
    </w:p>
    <w:p w14:paraId="26BA34D2" w14:textId="77777777" w:rsidR="005E4C36" w:rsidRDefault="00EE13F0" w:rsidP="005E4C36">
      <w:pPr>
        <w:ind w:left="360" w:right="274"/>
        <w:rPr>
          <w:b/>
          <w:color w:val="000000"/>
          <w:sz w:val="2"/>
          <w:szCs w:val="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49888" behindDoc="0" locked="0" layoutInCell="0" allowOverlap="1" wp14:anchorId="22860794" wp14:editId="0ADD7ADB">
                <wp:simplePos x="0" y="0"/>
                <wp:positionH relativeFrom="column">
                  <wp:posOffset>2724150</wp:posOffset>
                </wp:positionH>
                <wp:positionV relativeFrom="paragraph">
                  <wp:posOffset>3174</wp:posOffset>
                </wp:positionV>
                <wp:extent cx="2651760" cy="0"/>
                <wp:effectExtent l="0" t="0" r="34290" b="19050"/>
                <wp:wrapNone/>
                <wp:docPr id="55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1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6D1E982" id="AutoShape 136" o:spid="_x0000_s1026" type="#_x0000_t32" style="position:absolute;margin-left:214.5pt;margin-top:.25pt;width:208.8pt;height:0;z-index:251749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" o:allowincell="f"/>
            </w:pict>
          </mc:Fallback>
        </mc:AlternateContent>
      </w: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50912" behindDoc="0" locked="0" layoutInCell="0" allowOverlap="1" wp14:anchorId="6DBEDEF9" wp14:editId="4E7CF83B">
                <wp:simplePos x="0" y="0"/>
                <wp:positionH relativeFrom="column">
                  <wp:posOffset>5772785</wp:posOffset>
                </wp:positionH>
                <wp:positionV relativeFrom="paragraph">
                  <wp:posOffset>8254</wp:posOffset>
                </wp:positionV>
                <wp:extent cx="822960" cy="0"/>
                <wp:effectExtent l="0" t="0" r="34290" b="19050"/>
                <wp:wrapNone/>
                <wp:docPr id="54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4799E84" id="AutoShape 137" o:spid="_x0000_s1026" type="#_x0000_t32" style="position:absolute;margin-left:454.55pt;margin-top:.65pt;width:64.8pt;height:0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CpF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" o:allowincell="f"/>
            </w:pict>
          </mc:Fallback>
        </mc:AlternateContent>
      </w:r>
    </w:p>
    <w:p w14:paraId="50891742" w14:textId="77777777" w:rsidR="005E4C36" w:rsidRDefault="00EE13F0" w:rsidP="005E4C36">
      <w:pPr>
        <w:ind w:left="360" w:right="274"/>
        <w:rPr>
          <w:b/>
          <w:color w:val="000000"/>
          <w:sz w:val="2"/>
          <w:szCs w:val="2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73440" behindDoc="1" locked="0" layoutInCell="1" allowOverlap="1" wp14:anchorId="2B4BE05A" wp14:editId="18EAAC46">
                <wp:simplePos x="0" y="0"/>
                <wp:positionH relativeFrom="column">
                  <wp:posOffset>267335</wp:posOffset>
                </wp:positionH>
                <wp:positionV relativeFrom="page">
                  <wp:posOffset>4874895</wp:posOffset>
                </wp:positionV>
                <wp:extent cx="2092325" cy="356235"/>
                <wp:effectExtent l="0" t="0" r="22225" b="24765"/>
                <wp:wrapNone/>
                <wp:docPr id="53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32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528C7" w14:textId="77777777" w:rsidR="005E4C36" w:rsidRPr="00085D07" w:rsidRDefault="005E4C36" w:rsidP="005E4C36">
                            <w:pP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89" o:spid="_x0000_s1042" type="#_x0000_t202" style="position:absolute;left:0;text-align:left;margin-left:21.05pt;margin-top:383.85pt;width:164.75pt;height:28.05pt;z-index:-25154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58080" behindDoc="1" locked="0" layoutInCell="1" allowOverlap="1" wp14:anchorId="7DDFA928" wp14:editId="0869586C">
                <wp:simplePos x="0" y="0"/>
                <wp:positionH relativeFrom="column">
                  <wp:posOffset>267335</wp:posOffset>
                </wp:positionH>
                <wp:positionV relativeFrom="page">
                  <wp:posOffset>4866005</wp:posOffset>
                </wp:positionV>
                <wp:extent cx="2041525" cy="378460"/>
                <wp:effectExtent l="0" t="0" r="15875" b="21590"/>
                <wp:wrapNone/>
                <wp:docPr id="52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525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E834F" w14:textId="77777777" w:rsidR="005E4C36" w:rsidRPr="00085D07" w:rsidRDefault="005E4C36" w:rsidP="005E4C36">
                            <w:pP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45" o:spid="_x0000_s1043" type="#_x0000_t202" style="position:absolute;left:0;text-align:left;margin-left:21.05pt;margin-top:383.15pt;width:160.75pt;height:29.8pt;z-index:-25155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64E16F1" w14:textId="77777777" w:rsidR="005E4C36" w:rsidRDefault="005E4C36" w:rsidP="005E4C36">
      <w:pPr>
        <w:ind w:left="360" w:right="274"/>
        <w:rPr>
          <w:b/>
          <w:color w:val="000000"/>
          <w:sz w:val="2"/>
          <w:szCs w:val="2"/>
        </w:rPr>
      </w:pPr>
    </w:p>
    <w:p w14:paraId="6CD2FED4" w14:textId="77777777" w:rsidR="005E4C36" w:rsidRDefault="005E4C36" w:rsidP="005E4C36">
      <w:pPr>
        <w:ind w:left="360" w:right="274"/>
        <w:rPr>
          <w:b/>
          <w:color w:val="000000"/>
          <w:sz w:val="2"/>
          <w:szCs w:val="2"/>
        </w:rPr>
      </w:pPr>
    </w:p>
    <w:p w14:paraId="7586FEB4" w14:textId="77777777" w:rsidR="005E4C36" w:rsidRDefault="00EE13F0" w:rsidP="005E4C36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74464" behindDoc="1" locked="0" layoutInCell="1" allowOverlap="1" wp14:anchorId="4C71E87F" wp14:editId="48F131FE">
                <wp:simplePos x="0" y="0"/>
                <wp:positionH relativeFrom="column">
                  <wp:posOffset>2711450</wp:posOffset>
                </wp:positionH>
                <wp:positionV relativeFrom="page">
                  <wp:posOffset>4982845</wp:posOffset>
                </wp:positionV>
                <wp:extent cx="1463040" cy="196850"/>
                <wp:effectExtent l="0" t="0" r="22860" b="12700"/>
                <wp:wrapNone/>
                <wp:docPr id="51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19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FBCB9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_x0000_s1044" type="#_x0000_t202" style="position:absolute;left:0;text-align:left;margin-left:213.5pt;margin-top:392.35pt;width:115.2pt;height:15.5pt;z-index:-25154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55008" behindDoc="1" locked="0" layoutInCell="1" allowOverlap="1" wp14:anchorId="6817BFA7" wp14:editId="72205676">
                <wp:simplePos x="0" y="0"/>
                <wp:positionH relativeFrom="column">
                  <wp:posOffset>5579110</wp:posOffset>
                </wp:positionH>
                <wp:positionV relativeFrom="page">
                  <wp:posOffset>4912995</wp:posOffset>
                </wp:positionV>
                <wp:extent cx="981075" cy="325120"/>
                <wp:effectExtent l="0" t="0" r="28575" b="17780"/>
                <wp:wrapNone/>
                <wp:docPr id="50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76A32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41" o:spid="_x0000_s1045" type="#_x0000_t202" style="position:absolute;left:0;text-align:left;margin-left:439.3pt;margin-top:386.85pt;width:77.25pt;height:25.6pt;z-index:-25156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6E62A9D" w14:textId="77777777" w:rsidR="005E4C36" w:rsidRPr="00BA23B5" w:rsidRDefault="00EE13F0" w:rsidP="005E4C36">
      <w:pPr>
        <w:ind w:left="360" w:right="274"/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52960" behindDoc="0" locked="0" layoutInCell="0" allowOverlap="1" wp14:anchorId="5DA1E32D" wp14:editId="26952E5C">
                <wp:simplePos x="0" y="0"/>
                <wp:positionH relativeFrom="column">
                  <wp:posOffset>2711450</wp:posOffset>
                </wp:positionH>
                <wp:positionV relativeFrom="paragraph">
                  <wp:posOffset>156209</wp:posOffset>
                </wp:positionV>
                <wp:extent cx="1463040" cy="0"/>
                <wp:effectExtent l="0" t="0" r="22860" b="19050"/>
                <wp:wrapNone/>
                <wp:docPr id="49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43DACAF" id="AutoShape 139" o:spid="_x0000_s1026" type="#_x0000_t32" style="position:absolute;margin-left:213.5pt;margin-top:12.3pt;width:115.2pt;height:0;z-index:251752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uXwIQIAAD4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" o:allowincell="f"/>
            </w:pict>
          </mc:Fallback>
        </mc:AlternateContent>
      </w:r>
    </w:p>
    <w:p w14:paraId="56FDA02D" w14:textId="77777777" w:rsidR="005E4C36" w:rsidRDefault="00EE13F0" w:rsidP="005E4C36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51936" behindDoc="0" locked="0" layoutInCell="0" allowOverlap="1" wp14:anchorId="4420404F" wp14:editId="244FFC14">
                <wp:simplePos x="0" y="0"/>
                <wp:positionH relativeFrom="column">
                  <wp:posOffset>256540</wp:posOffset>
                </wp:positionH>
                <wp:positionV relativeFrom="paragraph">
                  <wp:posOffset>3174</wp:posOffset>
                </wp:positionV>
                <wp:extent cx="2103120" cy="0"/>
                <wp:effectExtent l="0" t="0" r="30480" b="19050"/>
                <wp:wrapNone/>
                <wp:docPr id="48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14790D3" id="AutoShape 138" o:spid="_x0000_s1026" type="#_x0000_t32" style="position:absolute;margin-left:20.2pt;margin-top:.25pt;width:165.6pt;height:0;z-index:251751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" o:allowincell="f"/>
            </w:pict>
          </mc:Fallback>
        </mc:AlternateContent>
      </w: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53984" behindDoc="0" locked="0" layoutInCell="0" allowOverlap="1" wp14:anchorId="2B865BE4" wp14:editId="5C7FFE63">
                <wp:simplePos x="0" y="0"/>
                <wp:positionH relativeFrom="column">
                  <wp:posOffset>5585460</wp:posOffset>
                </wp:positionH>
                <wp:positionV relativeFrom="paragraph">
                  <wp:posOffset>12064</wp:posOffset>
                </wp:positionV>
                <wp:extent cx="1005840" cy="0"/>
                <wp:effectExtent l="0" t="0" r="22860" b="19050"/>
                <wp:wrapNone/>
                <wp:docPr id="47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54FC776" id="AutoShape 140" o:spid="_x0000_s1026" type="#_x0000_t32" style="position:absolute;margin-left:439.8pt;margin-top:.95pt;width:79.2pt;height:0;z-index:251753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dLIAIAAD4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" o:allowincell="f"/>
            </w:pict>
          </mc:Fallback>
        </mc:AlternateContent>
      </w:r>
    </w:p>
    <w:p w14:paraId="5AF6C1B4" w14:textId="77777777" w:rsidR="005E4C36" w:rsidRPr="00104432" w:rsidRDefault="00EE13F0" w:rsidP="005E4C36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56032" behindDoc="0" locked="0" layoutInCell="0" allowOverlap="1" wp14:anchorId="354EFD86" wp14:editId="3260C430">
                <wp:simplePos x="0" y="0"/>
                <wp:positionH relativeFrom="column">
                  <wp:posOffset>551180</wp:posOffset>
                </wp:positionH>
                <wp:positionV relativeFrom="paragraph">
                  <wp:posOffset>143509</wp:posOffset>
                </wp:positionV>
                <wp:extent cx="457200" cy="0"/>
                <wp:effectExtent l="0" t="0" r="19050" b="19050"/>
                <wp:wrapNone/>
                <wp:docPr id="46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2BC626C" id="AutoShape 143" o:spid="_x0000_s1026" type="#_x0000_t32" style="position:absolute;margin-left:43.4pt;margin-top:11.3pt;width:36pt;height:0;z-index:251756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h8X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" o:allowincell="f"/>
            </w:pict>
          </mc:Fallback>
        </mc:AlternateContent>
      </w:r>
    </w:p>
    <w:p w14:paraId="4771EAAF" w14:textId="77777777" w:rsidR="005E4C36" w:rsidRDefault="005E4C36" w:rsidP="005E4C36">
      <w:pPr>
        <w:ind w:left="360" w:right="274"/>
        <w:rPr>
          <w:b/>
          <w:color w:val="000000"/>
          <w:sz w:val="22"/>
          <w:szCs w:val="22"/>
        </w:rPr>
      </w:pPr>
    </w:p>
    <w:p w14:paraId="784522AC" w14:textId="77777777" w:rsidR="005E4C36" w:rsidRDefault="005E4C36" w:rsidP="005E4C36">
      <w:pPr>
        <w:ind w:left="360" w:right="274"/>
        <w:rPr>
          <w:b/>
          <w:color w:val="000000"/>
          <w:sz w:val="22"/>
          <w:szCs w:val="22"/>
        </w:rPr>
      </w:pPr>
    </w:p>
    <w:p w14:paraId="0F501E4B" w14:textId="77777777" w:rsidR="00B96FCF" w:rsidRDefault="005E4C36" w:rsidP="005E4C36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 w14:textId="77777777" w:rsidR="005E4C36" w:rsidRPr="00EB1989" w:rsidRDefault="005E4C36" w:rsidP="00B96FCF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This appointment </w:t>
      </w:r>
      <w:r w:rsidRPr="007A6AD2">
        <w:rPr>
          <w:b/>
          <w:color w:val="000000"/>
          <w:sz w:val="22"/>
          <w:szCs w:val="22"/>
        </w:rPr>
        <w:t>shall take effect on the date of signing by the appointing officer</w:t>
      </w:r>
      <w:r w:rsidR="00701AF0">
        <w:rPr>
          <w:b/>
          <w:sz w:val="22"/>
          <w:szCs w:val="22"/>
        </w:rPr>
        <w:t>/</w:t>
      </w:r>
      <w:r>
        <w:rPr>
          <w:b/>
          <w:sz w:val="22"/>
          <w:szCs w:val="22"/>
        </w:rPr>
        <w:t>authority</w:t>
      </w:r>
      <w:r w:rsidRPr="007A6AD2">
        <w:rPr>
          <w:b/>
          <w:color w:val="000000"/>
          <w:sz w:val="22"/>
          <w:szCs w:val="22"/>
        </w:rPr>
        <w:t>.</w:t>
      </w:r>
      <w:r w:rsidRPr="00104432">
        <w:rPr>
          <w:b/>
          <w:color w:val="000000"/>
          <w:sz w:val="22"/>
          <w:szCs w:val="22"/>
        </w:rPr>
        <w:t xml:space="preserve">            </w:t>
      </w:r>
    </w:p>
    <w:p w14:paraId="0E65CA6F" w14:textId="77777777" w:rsidR="005E4C36" w:rsidRPr="00442885" w:rsidRDefault="005E4C36" w:rsidP="005E4C36">
      <w:pPr>
        <w:ind w:left="360" w:right="274"/>
        <w:rPr>
          <w:b/>
          <w:color w:val="000000"/>
        </w:rPr>
      </w:pPr>
    </w:p>
    <w:p w14:paraId="7213C270" w14:textId="77777777" w:rsidR="005E4C36" w:rsidRPr="00104432" w:rsidRDefault="005E4C36" w:rsidP="005E4C36">
      <w:pPr>
        <w:ind w:left="360" w:right="274"/>
        <w:rPr>
          <w:b/>
          <w:color w:val="000000"/>
          <w:sz w:val="22"/>
          <w:szCs w:val="22"/>
        </w:rPr>
      </w:pPr>
    </w:p>
    <w:p w14:paraId="7B1732C7" w14:textId="77777777" w:rsidR="005E4C36" w:rsidRPr="006A7B95" w:rsidRDefault="005E4C36" w:rsidP="005E4C36">
      <w:pPr>
        <w:ind w:left="360" w:right="274"/>
        <w:rPr>
          <w:b/>
          <w:color w:val="000000"/>
          <w:sz w:val="22"/>
          <w:szCs w:val="22"/>
        </w:rPr>
      </w:pPr>
      <w:r w:rsidRPr="00104432">
        <w:rPr>
          <w:b/>
          <w:color w:val="000000"/>
          <w:sz w:val="22"/>
          <w:szCs w:val="22"/>
        </w:rPr>
        <w:t xml:space="preserve">                                                                    </w:t>
      </w:r>
      <w:r>
        <w:rPr>
          <w:b/>
          <w:color w:val="000000"/>
          <w:sz w:val="22"/>
          <w:szCs w:val="22"/>
        </w:rPr>
        <w:t xml:space="preserve">                                  </w:t>
      </w:r>
      <w:r>
        <w:rPr>
          <w:b/>
          <w:color w:val="000000"/>
          <w:sz w:val="22"/>
          <w:szCs w:val="22"/>
        </w:rPr>
        <w:tab/>
      </w:r>
      <w:r w:rsidRPr="006A7B95">
        <w:rPr>
          <w:b/>
          <w:color w:val="000000"/>
          <w:sz w:val="22"/>
          <w:szCs w:val="22"/>
        </w:rPr>
        <w:t xml:space="preserve">       Very truly yours,</w:t>
      </w:r>
    </w:p>
    <w:p w14:paraId="4403F24E" w14:textId="77777777" w:rsidR="005E4C36" w:rsidRDefault="005E4C36" w:rsidP="005E4C36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 w14:textId="77777777" w:rsidR="005E4C36" w:rsidRDefault="005E4C36" w:rsidP="005E4C36">
      <w:pPr>
        <w:ind w:left="360" w:right="274"/>
        <w:rPr>
          <w:b/>
          <w:color w:val="000000"/>
        </w:rPr>
      </w:pPr>
    </w:p>
    <w:p w14:paraId="76BB2E53" w14:textId="77777777" w:rsidR="005E4C36" w:rsidRDefault="00EE13F0" w:rsidP="005E4C36">
      <w:pPr>
        <w:ind w:left="90"/>
        <w:rPr>
          <w:b/>
          <w:color w:val="000000"/>
        </w:rPr>
      </w:pPr>
      <w:r>
        <w:rPr>
          <w:b/>
          <w:noProof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75488" behindDoc="1" locked="0" layoutInCell="1" allowOverlap="1" wp14:anchorId="45533C5B" wp14:editId="253F3D83">
                <wp:simplePos x="0" y="0"/>
                <wp:positionH relativeFrom="column">
                  <wp:posOffset>4174490</wp:posOffset>
                </wp:positionH>
                <wp:positionV relativeFrom="page">
                  <wp:posOffset>6852920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ECCCF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91" o:spid="_x0000_s1046" type="#_x0000_t202" style="position:absolute;left:0;text-align:left;margin-left:328.7pt;margin-top:539.6pt;width:177.85pt;height:17.45pt;z-index:-2515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ED3066" w14:textId="77777777" w:rsidR="005E4C36" w:rsidRPr="00072CE6" w:rsidRDefault="005E4C36" w:rsidP="005E4C3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 w14:textId="77777777" w:rsidR="005E4C36" w:rsidRPr="0030524D" w:rsidRDefault="00EE13F0" w:rsidP="005E4C36">
      <w:pPr>
        <w:ind w:left="90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60128" behindDoc="0" locked="0" layoutInCell="0" allowOverlap="1" wp14:anchorId="062784E3" wp14:editId="3521B814">
                <wp:simplePos x="0" y="0"/>
                <wp:positionH relativeFrom="column">
                  <wp:posOffset>4398645</wp:posOffset>
                </wp:positionH>
                <wp:positionV relativeFrom="paragraph">
                  <wp:posOffset>-636</wp:posOffset>
                </wp:positionV>
                <wp:extent cx="1828800" cy="0"/>
                <wp:effectExtent l="0" t="0" r="19050" b="19050"/>
                <wp:wrapNone/>
                <wp:docPr id="44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B2CFEE2" id="AutoShape 172" o:spid="_x0000_s1026" type="#_x0000_t32" style="position:absolute;margin-left:346.35pt;margin-top:-.05pt;width:2in;height:0;z-index:251760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" o:allowincell="f"/>
            </w:pict>
          </mc:Fallback>
        </mc:AlternateContent>
      </w:r>
      <w:r w:rsidR="005E4C36">
        <w:rPr>
          <w:b/>
          <w:color w:val="000000"/>
        </w:rPr>
        <w:t xml:space="preserve">                                                                                                                                         </w:t>
      </w:r>
      <w:r w:rsidR="005E4C36">
        <w:rPr>
          <w:b/>
          <w:color w:val="000000"/>
          <w:sz w:val="22"/>
          <w:szCs w:val="22"/>
        </w:rPr>
        <w:t>Appointing Officer/Authority</w:t>
      </w:r>
    </w:p>
    <w:p w14:paraId="301C268B" w14:textId="77777777" w:rsidR="005E4C36" w:rsidRPr="0030524D" w:rsidRDefault="005E4C36" w:rsidP="005E4C36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</w:t>
      </w:r>
    </w:p>
    <w:p w14:paraId="42FF7870" w14:textId="77777777" w:rsidR="005E4C36" w:rsidRDefault="00EE13F0" w:rsidP="005E4C36">
      <w:pPr>
        <w:ind w:left="90"/>
        <w:rPr>
          <w:b/>
          <w:color w:val="000000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76512" behindDoc="1" locked="0" layoutInCell="1" allowOverlap="1" wp14:anchorId="699FB945" wp14:editId="2F937C63">
                <wp:simplePos x="0" y="0"/>
                <wp:positionH relativeFrom="column">
                  <wp:posOffset>4174490</wp:posOffset>
                </wp:positionH>
                <wp:positionV relativeFrom="page">
                  <wp:posOffset>7470775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91372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id="Text Box 192" o:spid="_x0000_s1047" type="#_x0000_t202" style="position:absolute;left:0;text-align:left;margin-left:328.7pt;margin-top:588.25pt;width:177.85pt;height:17.45pt;z-index:-25153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" strokecolor="white [3212]">
                <v:textbox inset="0,0,0,0">
                  <w:txbxContent>
                    <w:p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DBC47A3" w14:textId="77777777" w:rsidR="005E4C36" w:rsidRDefault="005E4C36" w:rsidP="005E4C36">
      <w:pPr>
        <w:ind w:left="90"/>
        <w:rPr>
          <w:rStyle w:val="Style6"/>
        </w:rPr>
      </w:pPr>
    </w:p>
    <w:p w14:paraId="1B152816" w14:textId="77777777" w:rsidR="005E4C36" w:rsidRPr="0030524D" w:rsidRDefault="00EE13F0" w:rsidP="005E4C36">
      <w:pPr>
        <w:ind w:left="90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761152" behindDoc="0" locked="0" layoutInCell="0" allowOverlap="1" wp14:anchorId="4817A028" wp14:editId="4D67EF3B">
                <wp:simplePos x="0" y="0"/>
                <wp:positionH relativeFrom="column">
                  <wp:posOffset>4391025</wp:posOffset>
                </wp:positionH>
                <wp:positionV relativeFrom="paragraph">
                  <wp:posOffset>-3811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39E8125" id="AutoShape 173" o:spid="_x0000_s1026" type="#_x0000_t32" style="position:absolute;margin-left:345.75pt;margin-top:-.3pt;width:2in;height:0;z-index:251761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" o:allowincell="f"/>
            </w:pict>
          </mc:Fallback>
        </mc:AlternateContent>
      </w:r>
      <w:r w:rsidR="005E4C36"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 w:rsidR="005E4C36">
        <w:rPr>
          <w:b/>
          <w:color w:val="000000"/>
          <w:sz w:val="22"/>
          <w:szCs w:val="22"/>
        </w:rPr>
        <w:t>Date of</w:t>
      </w:r>
      <w:r w:rsidR="005E4C36" w:rsidRPr="0030524D">
        <w:rPr>
          <w:b/>
          <w:color w:val="000000"/>
          <w:sz w:val="22"/>
          <w:szCs w:val="22"/>
        </w:rPr>
        <w:t xml:space="preserve"> </w:t>
      </w:r>
      <w:r w:rsidR="005E4C36">
        <w:rPr>
          <w:b/>
          <w:color w:val="000000"/>
          <w:sz w:val="22"/>
          <w:szCs w:val="22"/>
        </w:rPr>
        <w:t>Signing</w:t>
      </w:r>
    </w:p>
    <w:p w14:paraId="15AF8EBD" w14:textId="77777777" w:rsidR="005E4C36" w:rsidRDefault="005E4C36" w:rsidP="005E4C36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 w14:textId="77777777" w:rsidR="005E4C36" w:rsidRDefault="005E4C36" w:rsidP="005E4C36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 w14:textId="77777777" w:rsidR="005E4C36" w:rsidRDefault="005E4C36" w:rsidP="005E4C36">
      <w:pPr>
        <w:ind w:left="90"/>
        <w:rPr>
          <w:b/>
          <w:color w:val="000000"/>
        </w:rPr>
      </w:pPr>
    </w:p>
    <w:p w14:paraId="6C43049C" w14:textId="77777777" w:rsidR="005E4C36" w:rsidRDefault="005E4C36" w:rsidP="005E4C36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 w14:textId="77777777" w:rsidR="005E4C36" w:rsidRDefault="005E4C36" w:rsidP="005E4C36">
      <w:pPr>
        <w:ind w:left="360"/>
        <w:rPr>
          <w:b/>
          <w:color w:val="000000"/>
          <w:sz w:val="22"/>
          <w:szCs w:val="22"/>
        </w:rPr>
      </w:pPr>
    </w:p>
    <w:p w14:paraId="52A7D906" w14:textId="604784BC" w:rsidR="005E4C36" w:rsidRPr="00B4063F" w:rsidRDefault="00EE13F0" w:rsidP="005E4C36">
      <w:pPr>
        <w:ind w:left="90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77536" behindDoc="1" locked="0" layoutInCell="1" allowOverlap="1" wp14:anchorId="275175F7" wp14:editId="47DC7B43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094CA" w14:textId="77777777" w:rsidR="005E4C36" w:rsidRPr="00085D07" w:rsidRDefault="005E4C36" w:rsidP="005E4C3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75175F7" id="Text Box 193" o:spid="_x0000_s1047" type="#_x0000_t202" style="position:absolute;left:0;text-align:left;margin-left:133.35pt;margin-top:679.7pt;width:177.85pt;height:22.65pt;z-index:-25153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" strokecolor="white [3212]">
                <v:textbox inset="0,0,0,0">
                  <w:txbxContent>
                    <w:p w14:paraId="28E094CA" w14:textId="77777777" w:rsidR="005E4C36" w:rsidRPr="00085D07" w:rsidRDefault="005E4C36" w:rsidP="005E4C3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E4C36">
        <w:rPr>
          <w:b/>
          <w:color w:val="000000"/>
        </w:rPr>
        <w:tab/>
      </w:r>
      <w:r w:rsidR="005E4C36" w:rsidRPr="00B4063F">
        <w:rPr>
          <w:b/>
          <w:color w:val="000000"/>
          <w:sz w:val="22"/>
          <w:szCs w:val="22"/>
        </w:rPr>
        <w:t>Accredited</w:t>
      </w:r>
      <w:r w:rsidR="00832326">
        <w:rPr>
          <w:b/>
          <w:color w:val="000000"/>
          <w:sz w:val="22"/>
          <w:szCs w:val="22"/>
        </w:rPr>
        <w:t>/Deregulated Pursuant to</w:t>
      </w:r>
    </w:p>
    <w:p w14:paraId="0C3D91F3" w14:textId="02B4770B" w:rsidR="005E4C36" w:rsidRPr="00B4063F" w:rsidRDefault="005E4C36" w:rsidP="005E4C36">
      <w:pPr>
        <w:rPr>
          <w:b/>
          <w:color w:val="000000"/>
          <w:sz w:val="22"/>
          <w:szCs w:val="22"/>
        </w:rPr>
      </w:pPr>
      <w:r w:rsidRPr="00B4063F">
        <w:rPr>
          <w:b/>
          <w:color w:val="000000"/>
          <w:sz w:val="22"/>
          <w:szCs w:val="22"/>
        </w:rPr>
        <w:tab/>
        <w:t xml:space="preserve">CSC Resolution No. </w:t>
      </w:r>
      <w:r w:rsidRPr="00A04D80">
        <w:rPr>
          <w:b/>
          <w:color w:val="000000"/>
          <w:sz w:val="22"/>
          <w:szCs w:val="22"/>
          <w:u w:val="single"/>
        </w:rPr>
        <w:t>_____</w:t>
      </w:r>
      <w:r w:rsidRPr="00A04D80">
        <w:rPr>
          <w:rStyle w:val="Style2"/>
          <w:szCs w:val="22"/>
        </w:rPr>
        <w:t xml:space="preserve">, </w:t>
      </w:r>
      <w:r w:rsidRPr="00CE5871">
        <w:rPr>
          <w:rStyle w:val="Style2"/>
          <w:szCs w:val="22"/>
        </w:rPr>
        <w:t xml:space="preserve">s. </w:t>
      </w:r>
      <w:r w:rsidRPr="00CE5871">
        <w:rPr>
          <w:b/>
          <w:color w:val="000000"/>
          <w:sz w:val="22"/>
          <w:szCs w:val="22"/>
          <w:u w:val="single"/>
        </w:rPr>
        <w:t xml:space="preserve">_____   </w:t>
      </w:r>
    </w:p>
    <w:p w14:paraId="3114D7CB" w14:textId="257CAEB9" w:rsidR="005E4C36" w:rsidRPr="00B4063F" w:rsidRDefault="005E4C36" w:rsidP="005E4C36">
      <w:pPr>
        <w:ind w:left="90"/>
        <w:rPr>
          <w:b/>
          <w:color w:val="000000"/>
          <w:sz w:val="22"/>
          <w:szCs w:val="22"/>
        </w:rPr>
      </w:pPr>
      <w:r w:rsidRPr="00B4063F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dated </w:t>
      </w:r>
      <w:r w:rsidR="00832326">
        <w:rPr>
          <w:b/>
          <w:color w:val="000000"/>
          <w:sz w:val="22"/>
          <w:szCs w:val="22"/>
          <w:u w:val="single"/>
        </w:rPr>
        <w:t>__________</w:t>
      </w:r>
      <w:r>
        <w:rPr>
          <w:rStyle w:val="Style2"/>
          <w:szCs w:val="22"/>
        </w:rPr>
        <w:softHyphen/>
        <w:t xml:space="preserve">  </w:t>
      </w:r>
    </w:p>
    <w:p w14:paraId="07A74949" w14:textId="77777777" w:rsidR="005E4C36" w:rsidRDefault="005E4C36" w:rsidP="005E4C36">
      <w:pPr>
        <w:ind w:left="90"/>
        <w:rPr>
          <w:b/>
          <w:color w:val="000000"/>
        </w:rPr>
      </w:pPr>
    </w:p>
    <w:p w14:paraId="37B33463" w14:textId="77777777" w:rsidR="005E4C36" w:rsidRDefault="005E4C36" w:rsidP="005E4C36">
      <w:pPr>
        <w:ind w:left="90"/>
        <w:rPr>
          <w:b/>
          <w:color w:val="000000"/>
        </w:rPr>
      </w:pPr>
    </w:p>
    <w:p w14:paraId="70ED7CA6" w14:textId="77777777" w:rsidR="005E4C36" w:rsidRDefault="005E4C36" w:rsidP="005E4C36">
      <w:pPr>
        <w:ind w:left="90"/>
        <w:rPr>
          <w:b/>
          <w:color w:val="000000"/>
        </w:rPr>
      </w:pPr>
    </w:p>
    <w:p w14:paraId="61D3DF78" w14:textId="77777777" w:rsidR="005E4C36" w:rsidRDefault="00EE13F0" w:rsidP="005E4C36">
      <w:pPr>
        <w:ind w:left="90"/>
        <w:rPr>
          <w:b/>
          <w:color w:val="000000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59104" behindDoc="0" locked="0" layoutInCell="0" allowOverlap="1" wp14:anchorId="70BD15FC" wp14:editId="21014B93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9A233" w14:textId="77777777" w:rsidR="005E4C36" w:rsidRDefault="005E4C36" w:rsidP="005E4C36"/>
                          <w:p w14:paraId="58B04B07" w14:textId="77777777" w:rsidR="005E4C36" w:rsidRPr="00E44FC0" w:rsidRDefault="005E4C36" w:rsidP="005E4C3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 w14:textId="77777777" w:rsidR="005E4C36" w:rsidRDefault="005E4C36" w:rsidP="005E4C3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 w14:textId="77777777" w:rsidR="005E4C36" w:rsidRDefault="005E4C36" w:rsidP="005E4C3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 w14:textId="77777777" w:rsidR="005E4C36" w:rsidRPr="00E44FC0" w:rsidRDefault="005E4C36" w:rsidP="005E4C3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 w14:textId="77777777" w:rsidR="005E4C36" w:rsidRPr="00E44FC0" w:rsidRDefault="005E4C36" w:rsidP="005E4C36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E44FC0"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AutoShape 170" o:spid="_x0000_s1052" type="#_x0000_t59" style="position:absolute;left:0;text-align:left;margin-left:43.5pt;margin-top:3.35pt;width:133.2pt;height:127.6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" o:allowincell="f" fillcolor="#f2f2f2 [3052]" strokecolor="white [3212]" strokeweight="1pt">
                <v:textbox>
                  <w:txbxContent>
                    <w:p w:rsidR="005E4C36" w:rsidRDefault="005E4C36" w:rsidP="005E4C36"/>
                    <w:p w:rsidR="005E4C36" w:rsidRPr="00E44FC0" w:rsidRDefault="005E4C36" w:rsidP="005E4C36">
                      <w:pPr>
                        <w:rPr>
                          <w:sz w:val="10"/>
                          <w:szCs w:val="10"/>
                        </w:rPr>
                      </w:pPr>
                    </w:p>
                    <w:p w:rsidR="005E4C36" w:rsidRDefault="005E4C36" w:rsidP="005E4C36">
                      <w:pPr>
                        <w:rPr>
                          <w:sz w:val="6"/>
                          <w:szCs w:val="6"/>
                        </w:rPr>
                      </w:pPr>
                    </w:p>
                    <w:p w:rsidR="005E4C36" w:rsidRDefault="005E4C36" w:rsidP="005E4C36">
                      <w:pPr>
                        <w:rPr>
                          <w:sz w:val="6"/>
                          <w:szCs w:val="6"/>
                        </w:rPr>
                      </w:pPr>
                    </w:p>
                    <w:p w:rsidR="005E4C36" w:rsidRPr="00E44FC0" w:rsidRDefault="005E4C36" w:rsidP="005E4C36">
                      <w:pPr>
                        <w:rPr>
                          <w:sz w:val="6"/>
                          <w:szCs w:val="6"/>
                        </w:rPr>
                      </w:pPr>
                    </w:p>
                    <w:p w:rsidR="005E4C36" w:rsidRPr="00E44FC0" w:rsidRDefault="005E4C36" w:rsidP="005E4C36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E44FC0"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 w14:textId="77777777" w:rsidR="005E4C36" w:rsidRDefault="005E4C36" w:rsidP="005E4C36">
      <w:pPr>
        <w:ind w:left="90"/>
        <w:rPr>
          <w:b/>
          <w:color w:val="000000"/>
        </w:rPr>
      </w:pPr>
    </w:p>
    <w:p w14:paraId="25FA1FD7" w14:textId="77777777" w:rsidR="005E4C36" w:rsidRDefault="005E4C36" w:rsidP="005E4C36">
      <w:pPr>
        <w:ind w:left="90"/>
        <w:rPr>
          <w:b/>
          <w:color w:val="000000"/>
        </w:rPr>
      </w:pPr>
    </w:p>
    <w:p w14:paraId="07A450C1" w14:textId="77777777" w:rsidR="005E4C36" w:rsidRDefault="005E4C36" w:rsidP="005E4C36">
      <w:pPr>
        <w:ind w:left="90"/>
        <w:rPr>
          <w:b/>
          <w:color w:val="000000"/>
        </w:rPr>
      </w:pPr>
    </w:p>
    <w:p w14:paraId="45BAA0D4" w14:textId="77777777" w:rsidR="005E4C36" w:rsidRDefault="005E4C36" w:rsidP="005E4C36">
      <w:pPr>
        <w:ind w:left="90"/>
        <w:rPr>
          <w:b/>
          <w:color w:val="000000"/>
        </w:rPr>
      </w:pPr>
    </w:p>
    <w:p w14:paraId="23B8BF02" w14:textId="77777777" w:rsidR="005E4C36" w:rsidRDefault="005E4C36" w:rsidP="005E4C36">
      <w:pPr>
        <w:ind w:left="90"/>
        <w:rPr>
          <w:b/>
          <w:color w:val="000000"/>
        </w:rPr>
      </w:pPr>
    </w:p>
    <w:p w14:paraId="018468FA" w14:textId="77777777" w:rsidR="005E4C36" w:rsidRDefault="005E4C36" w:rsidP="005E4C36">
      <w:pPr>
        <w:ind w:left="90"/>
        <w:rPr>
          <w:b/>
          <w:color w:val="000000"/>
        </w:rPr>
      </w:pPr>
    </w:p>
    <w:p w14:paraId="4FBBE99B" w14:textId="77777777" w:rsidR="005E4C36" w:rsidRDefault="005E4C36" w:rsidP="005E4C36">
      <w:pPr>
        <w:ind w:left="90"/>
        <w:rPr>
          <w:b/>
          <w:color w:val="000000"/>
        </w:rPr>
      </w:pPr>
    </w:p>
    <w:p w14:paraId="76FDAE48" w14:textId="77777777" w:rsidR="005E4C36" w:rsidRDefault="005E4C36" w:rsidP="005E4C36">
      <w:pPr>
        <w:ind w:left="90"/>
        <w:rPr>
          <w:b/>
          <w:color w:val="000000"/>
        </w:rPr>
      </w:pPr>
    </w:p>
    <w:p w14:paraId="7D13F6B0" w14:textId="77777777" w:rsidR="005E4C36" w:rsidRDefault="005E4C36" w:rsidP="005E4C36">
      <w:pPr>
        <w:rPr>
          <w:b/>
          <w:color w:val="000000"/>
        </w:rPr>
      </w:pPr>
    </w:p>
    <w:p w14:paraId="01EBCBEE" w14:textId="77777777" w:rsidR="005E4C36" w:rsidRPr="00EE13F0" w:rsidRDefault="005E4C36" w:rsidP="005E4C36">
      <w:pPr>
        <w:ind w:left="90"/>
        <w:rPr>
          <w:b/>
          <w:strike/>
          <w:color w:val="FF0000"/>
        </w:rPr>
      </w:pPr>
      <w:r>
        <w:rPr>
          <w:i/>
          <w:color w:val="000000"/>
        </w:rPr>
        <w:lastRenderedPageBreak/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4DFB2507" w14:textId="77777777" w:rsidR="005E4C36" w:rsidRDefault="005E4C36" w:rsidP="005E4C36">
      <w:pPr>
        <w:rPr>
          <w:b/>
          <w:color w:val="000000"/>
          <w:sz w:val="10"/>
          <w:szCs w:val="10"/>
        </w:rPr>
      </w:pPr>
    </w:p>
    <w:p w14:paraId="36C866E5" w14:textId="77777777" w:rsidR="005E4C36" w:rsidRDefault="005E4C36" w:rsidP="005E4C36">
      <w:pPr>
        <w:rPr>
          <w:b/>
          <w:color w:val="000000"/>
          <w:sz w:val="10"/>
          <w:szCs w:val="10"/>
        </w:rPr>
      </w:pPr>
    </w:p>
    <w:p w14:paraId="41203882" w14:textId="77777777" w:rsidR="00A41E3C" w:rsidRPr="00A41E3C" w:rsidRDefault="00A41E3C" w:rsidP="005E4C36">
      <w:pPr>
        <w:rPr>
          <w:color w:val="000000"/>
          <w:sz w:val="10"/>
          <w:szCs w:val="10"/>
        </w:rPr>
      </w:pPr>
    </w:p>
    <w:p w14:paraId="0C249A7D" w14:textId="77777777" w:rsidR="00B508FA" w:rsidRPr="00A41E3C" w:rsidRDefault="00EE13F0">
      <w:pPr>
        <w:rPr>
          <w:color w:val="000000"/>
          <w:sz w:val="10"/>
          <w:szCs w:val="10"/>
        </w:rPr>
      </w:pPr>
      <w:r>
        <w:rPr>
          <w:noProof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38268" behindDoc="1" locked="0" layoutInCell="1" allowOverlap="1" wp14:anchorId="49BD16F3" wp14:editId="76264C3B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E7531EA" id="Rectangle 3" o:spid="_x0000_s1026" style="position:absolute;margin-left:-18.25pt;margin-top:3.6pt;width:567pt;height:448.55pt;z-index:-2516782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" fillcolor="#a6a6a6" strokecolor="#0d0d0d [3069]" strokeweight="1pt"/>
            </w:pict>
          </mc:Fallback>
        </mc:AlternateContent>
      </w:r>
      <w:r w:rsidR="00B508FA" w:rsidRPr="00A41E3C">
        <w:rPr>
          <w:color w:val="000000"/>
          <w:sz w:val="10"/>
          <w:szCs w:val="10"/>
        </w:rPr>
        <w:t xml:space="preserve">  </w:t>
      </w:r>
    </w:p>
    <w:p w14:paraId="734756EB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12DE6757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792F32B8" w14:textId="77777777" w:rsidR="00252988" w:rsidRPr="00A41E3C" w:rsidRDefault="00EE13F0" w:rsidP="00A617D7">
      <w:pPr>
        <w:rPr>
          <w:color w:val="000000"/>
          <w:sz w:val="10"/>
          <w:szCs w:val="10"/>
        </w:rPr>
      </w:pPr>
      <w:r>
        <w:rPr>
          <w:noProof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39293" behindDoc="1" locked="0" layoutInCell="1" allowOverlap="1" wp14:anchorId="3647591D" wp14:editId="6A3273BE">
                <wp:simplePos x="0" y="0"/>
                <wp:positionH relativeFrom="column">
                  <wp:posOffset>-89535</wp:posOffset>
                </wp:positionH>
                <wp:positionV relativeFrom="paragraph">
                  <wp:posOffset>15875</wp:posOffset>
                </wp:positionV>
                <wp:extent cx="6909435" cy="2847340"/>
                <wp:effectExtent l="0" t="0" r="24765" b="10160"/>
                <wp:wrapNone/>
                <wp:docPr id="1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84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CBE35" w14:textId="77777777" w:rsidR="000F5A66" w:rsidRDefault="000F5A66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 w14:textId="77777777" w:rsidR="000F5A66" w:rsidRDefault="000F5A66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 w14:textId="77777777" w:rsidR="000F5A66" w:rsidRPr="003E566E" w:rsidRDefault="000F5A66" w:rsidP="008C1E2D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F0E9833" w14:textId="6CB10A7E" w:rsidR="008D1E04" w:rsidRDefault="000F5A66" w:rsidP="008D1E04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 w:rsidR="00CD6DAB"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 w:rsidRPr="00155140">
                              <w:rPr>
                                <w:color w:val="000000"/>
                                <w:sz w:val="24"/>
                                <w:szCs w:val="24"/>
                              </w:rPr>
                              <w:t>This is to certify that all requirements and supporting papers pursuant to</w:t>
                            </w:r>
                            <w:r w:rsidR="008D1E04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 w:rsidR="00832326"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 w:rsidR="00FB3A10"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 w:rsidR="008D1E04" w:rsidRPr="00963C0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 w:rsidR="00606BA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639CC"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</w:t>
                            </w:r>
                            <w:r w:rsidR="009B6612">
                              <w:rPr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="006639C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and found to be</w:t>
                            </w:r>
                          </w:p>
                          <w:p w14:paraId="5DF1B4CB" w14:textId="77777777" w:rsidR="000F5A66" w:rsidRDefault="006639CC" w:rsidP="008D1E04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in order</w:t>
                            </w:r>
                            <w:r w:rsidRPr="00F81687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 w14:textId="77777777" w:rsidR="000F5A66" w:rsidRPr="00155140" w:rsidRDefault="000F5A66" w:rsidP="0069499E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55140"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 w14:textId="77777777" w:rsidR="000F5A66" w:rsidRDefault="000F5A66" w:rsidP="008B7D26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 w14:textId="77777777" w:rsidR="000F5A66" w:rsidRDefault="000F5A66" w:rsidP="00A617D7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 w14:textId="77777777" w:rsidR="000F5A66" w:rsidRDefault="000F5A66" w:rsidP="00A617D7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 w14:textId="77777777" w:rsidR="000F5A66" w:rsidRDefault="000F5A66" w:rsidP="00A617D7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 w14:textId="77777777" w:rsidR="000F5A66" w:rsidRDefault="000F5A66" w:rsidP="00A617D7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74EC984" w14:textId="77777777" w:rsidR="000F5A66" w:rsidRDefault="000F5A66" w:rsidP="00295876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 w14:textId="77777777" w:rsidR="000F5A66" w:rsidRPr="00F6329A" w:rsidRDefault="000F5A66" w:rsidP="00A617D7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  <w:t>_________________________</w:t>
                            </w:r>
                          </w:p>
                          <w:p w14:paraId="38301954" w14:textId="77777777" w:rsidR="000F5A66" w:rsidRPr="00B66836" w:rsidRDefault="000F5A66" w:rsidP="00A617D7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B20CC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B20CC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B20CC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B20CC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B20CC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B20CC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                  </w:t>
                            </w:r>
                            <w:r w:rsidR="00B66836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B66836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 w14:textId="77777777" w:rsidR="000F5A66" w:rsidRPr="00155140" w:rsidRDefault="000F5A66" w:rsidP="008B7D26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 w14:textId="77777777" w:rsidR="000F5A66" w:rsidRPr="00155140" w:rsidRDefault="000F5A6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5514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55140"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        </w:t>
                            </w:r>
                          </w:p>
                          <w:p w14:paraId="6A727F6F" w14:textId="77777777" w:rsidR="000F5A66" w:rsidRDefault="000F5A6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 w14:textId="77777777" w:rsidR="000F5A66" w:rsidRDefault="000F5A6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 w14:textId="77777777" w:rsidR="000F5A66" w:rsidRDefault="000F5A6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 w14:textId="77777777" w:rsidR="000F5A66" w:rsidRDefault="000F5A6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7591D" id="Rectangle 16" o:spid="_x0000_s1049" style="position:absolute;margin-left:-7.05pt;margin-top:1.25pt;width:544.05pt;height:224.2pt;z-index:-2516771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">
                <v:textbox inset="1pt,1pt,1pt,1pt">
                  <w:txbxContent>
                    <w:p w14:paraId="5C8CBE35" w14:textId="77777777" w:rsidR="000F5A66" w:rsidRDefault="000F5A66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 w14:textId="77777777" w:rsidR="000F5A66" w:rsidRDefault="000F5A66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 w14:textId="77777777" w:rsidR="000F5A66" w:rsidRPr="003E566E" w:rsidRDefault="000F5A66" w:rsidP="008C1E2D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2F0E9833" w14:textId="6CB10A7E" w:rsidR="008D1E04" w:rsidRDefault="000F5A66" w:rsidP="008D1E04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 w:rsidR="00CD6DAB"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 w:rsidRPr="00155140">
                        <w:rPr>
                          <w:color w:val="000000"/>
                          <w:sz w:val="24"/>
                          <w:szCs w:val="24"/>
                        </w:rPr>
                        <w:t>This is to certify that all requirements and supporting papers pursuant to</w:t>
                      </w:r>
                      <w:r w:rsidR="008D1E04">
                        <w:rPr>
                          <w:color w:val="000000"/>
                          <w:sz w:val="24"/>
                          <w:szCs w:val="24"/>
                        </w:rPr>
                        <w:t xml:space="preserve"> the </w:t>
                      </w:r>
                      <w:r w:rsidR="00832326"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 w:rsidR="00FB3A10"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bookmarkStart w:id="1" w:name="_GoBack"/>
                      <w:bookmarkEnd w:id="1"/>
                      <w:r w:rsidR="008D1E04" w:rsidRPr="00963C07"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 w:rsidR="00606BA3"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639CC">
                        <w:rPr>
                          <w:color w:val="000000"/>
                          <w:sz w:val="24"/>
                          <w:szCs w:val="24"/>
                        </w:rPr>
                        <w:t>have been complied with, reviewed</w:t>
                      </w:r>
                      <w:r w:rsidR="009B6612">
                        <w:rPr>
                          <w:color w:val="000000"/>
                          <w:sz w:val="24"/>
                          <w:szCs w:val="24"/>
                        </w:rPr>
                        <w:t>,</w:t>
                      </w:r>
                      <w:r w:rsidR="006639CC">
                        <w:rPr>
                          <w:color w:val="000000"/>
                          <w:sz w:val="24"/>
                          <w:szCs w:val="24"/>
                        </w:rPr>
                        <w:t xml:space="preserve"> and found to be</w:t>
                      </w:r>
                    </w:p>
                    <w:p w14:paraId="5DF1B4CB" w14:textId="77777777" w:rsidR="000F5A66" w:rsidRDefault="006639CC" w:rsidP="008D1E04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in order</w:t>
                      </w:r>
                      <w:r w:rsidRPr="00F81687"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 w14:textId="77777777" w:rsidR="000F5A66" w:rsidRPr="00155140" w:rsidRDefault="000F5A66" w:rsidP="0069499E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155140"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 w14:textId="77777777" w:rsidR="000F5A66" w:rsidRDefault="000F5A66" w:rsidP="008B7D26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 w14:textId="77777777" w:rsidR="000F5A66" w:rsidRDefault="000F5A66" w:rsidP="00A617D7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 w14:textId="77777777" w:rsidR="000F5A66" w:rsidRDefault="000F5A66" w:rsidP="00A617D7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 w14:textId="77777777" w:rsidR="000F5A66" w:rsidRDefault="000F5A66" w:rsidP="00A617D7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 w14:textId="77777777" w:rsidR="000F5A66" w:rsidRDefault="000F5A66" w:rsidP="00A617D7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74EC984" w14:textId="77777777" w:rsidR="000F5A66" w:rsidRDefault="000F5A66" w:rsidP="00295876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 w14:textId="77777777" w:rsidR="000F5A66" w:rsidRPr="00F6329A" w:rsidRDefault="000F5A66" w:rsidP="00A617D7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  <w:t>_________________________</w:t>
                      </w:r>
                    </w:p>
                    <w:p w14:paraId="38301954" w14:textId="77777777" w:rsidR="000F5A66" w:rsidRPr="00B66836" w:rsidRDefault="000F5A66" w:rsidP="00A617D7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B20CC"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B20CC"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B20CC"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B20CC"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B20CC"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B20CC">
                        <w:rPr>
                          <w:color w:val="000000"/>
                          <w:sz w:val="24"/>
                          <w:szCs w:val="24"/>
                        </w:rPr>
                        <w:tab/>
                        <w:t xml:space="preserve">                  </w:t>
                      </w:r>
                      <w:r w:rsidR="00B66836"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Pr="00B66836"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 w14:textId="77777777" w:rsidR="000F5A66" w:rsidRPr="00155140" w:rsidRDefault="000F5A66" w:rsidP="008B7D26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 w14:textId="77777777" w:rsidR="000F5A66" w:rsidRPr="00155140" w:rsidRDefault="000F5A6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155140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55140">
                        <w:rPr>
                          <w:color w:val="000000"/>
                          <w:sz w:val="24"/>
                          <w:szCs w:val="24"/>
                        </w:rPr>
                        <w:tab/>
                        <w:t xml:space="preserve">        </w:t>
                      </w:r>
                    </w:p>
                    <w:p w14:paraId="6A727F6F" w14:textId="77777777" w:rsidR="000F5A66" w:rsidRDefault="000F5A66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 w14:textId="77777777" w:rsidR="000F5A66" w:rsidRDefault="000F5A66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 w14:textId="77777777" w:rsidR="000F5A66" w:rsidRDefault="000F5A66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 w14:textId="77777777" w:rsidR="000F5A66" w:rsidRDefault="000F5A6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B9ACF0" w14:textId="77777777" w:rsidR="00252988" w:rsidRPr="00A41E3C" w:rsidRDefault="00252988" w:rsidP="00A617D7">
      <w:pPr>
        <w:rPr>
          <w:color w:val="000000"/>
          <w:sz w:val="10"/>
          <w:szCs w:val="10"/>
        </w:rPr>
      </w:pP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 xml:space="preserve">               </w:t>
      </w:r>
    </w:p>
    <w:p w14:paraId="482C42D6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650CE8CD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3B4BF13E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6B729929" w14:textId="77777777" w:rsidR="00252988" w:rsidRPr="00A41E3C" w:rsidRDefault="00F713EF" w:rsidP="00A617D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 w14:textId="77777777" w:rsidR="00A41E3C" w:rsidRDefault="00A41E3C" w:rsidP="00A617D7">
      <w:pPr>
        <w:rPr>
          <w:color w:val="000000"/>
          <w:sz w:val="2"/>
          <w:szCs w:val="2"/>
        </w:rPr>
      </w:pPr>
    </w:p>
    <w:p w14:paraId="625EDD48" w14:textId="77777777" w:rsidR="00F713EF" w:rsidRDefault="00F713EF" w:rsidP="00A617D7">
      <w:pPr>
        <w:rPr>
          <w:color w:val="000000"/>
          <w:sz w:val="2"/>
          <w:szCs w:val="2"/>
        </w:rPr>
      </w:pPr>
    </w:p>
    <w:p w14:paraId="6C5C08CB" w14:textId="77777777" w:rsidR="00F713EF" w:rsidRDefault="00F713EF" w:rsidP="00A617D7">
      <w:pPr>
        <w:rPr>
          <w:color w:val="000000"/>
          <w:sz w:val="2"/>
          <w:szCs w:val="2"/>
        </w:rPr>
      </w:pPr>
    </w:p>
    <w:p w14:paraId="21CA3455" w14:textId="77777777" w:rsidR="00F713EF" w:rsidRDefault="00F713EF" w:rsidP="00A617D7">
      <w:pPr>
        <w:rPr>
          <w:color w:val="000000"/>
          <w:sz w:val="2"/>
          <w:szCs w:val="2"/>
        </w:rPr>
      </w:pPr>
    </w:p>
    <w:p w14:paraId="65465999" w14:textId="77777777" w:rsidR="00F713EF" w:rsidRDefault="00F713EF" w:rsidP="00A617D7">
      <w:pPr>
        <w:rPr>
          <w:color w:val="000000"/>
          <w:sz w:val="2"/>
          <w:szCs w:val="2"/>
        </w:rPr>
      </w:pPr>
    </w:p>
    <w:p w14:paraId="56E82FAD" w14:textId="77777777" w:rsidR="00F713EF" w:rsidRDefault="00F713EF" w:rsidP="00A617D7">
      <w:pPr>
        <w:rPr>
          <w:color w:val="000000"/>
          <w:sz w:val="2"/>
          <w:szCs w:val="2"/>
        </w:rPr>
      </w:pPr>
    </w:p>
    <w:p w14:paraId="2479EBAC" w14:textId="77777777" w:rsidR="00F713EF" w:rsidRPr="00F713EF" w:rsidRDefault="00F713EF" w:rsidP="00A617D7">
      <w:pPr>
        <w:rPr>
          <w:color w:val="000000"/>
          <w:sz w:val="2"/>
          <w:szCs w:val="2"/>
        </w:rPr>
      </w:pPr>
    </w:p>
    <w:p w14:paraId="7452E791" w14:textId="77777777" w:rsidR="00252988" w:rsidRPr="00A41E3C" w:rsidRDefault="00B37F1C" w:rsidP="00A617D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CD6DAB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  <w:r w:rsidR="00A41E3C" w:rsidRPr="00A41E3C">
        <w:rPr>
          <w:color w:val="000000"/>
          <w:sz w:val="10"/>
          <w:szCs w:val="10"/>
        </w:rPr>
        <w:tab/>
      </w:r>
    </w:p>
    <w:p w14:paraId="2B8AADD2" w14:textId="77777777" w:rsidR="00A41E3C" w:rsidRPr="00A41E3C" w:rsidRDefault="00A41E3C" w:rsidP="00A617D7">
      <w:pPr>
        <w:rPr>
          <w:color w:val="000000"/>
          <w:sz w:val="10"/>
          <w:szCs w:val="10"/>
        </w:rPr>
      </w:pPr>
    </w:p>
    <w:p w14:paraId="023B2CC8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33319FD1" w14:textId="77777777" w:rsidR="00252988" w:rsidRPr="00A41E3C" w:rsidRDefault="00252988" w:rsidP="00A617D7">
      <w:pPr>
        <w:rPr>
          <w:color w:val="000000"/>
          <w:sz w:val="10"/>
          <w:szCs w:val="10"/>
        </w:rPr>
      </w:pPr>
    </w:p>
    <w:p w14:paraId="11CCE062" w14:textId="77777777" w:rsidR="00252988" w:rsidRDefault="00252988" w:rsidP="00A617D7">
      <w:pPr>
        <w:rPr>
          <w:color w:val="000000"/>
          <w:sz w:val="10"/>
          <w:szCs w:val="10"/>
        </w:rPr>
      </w:pPr>
    </w:p>
    <w:p w14:paraId="7BC8D6B5" w14:textId="77777777" w:rsidR="00A41E3C" w:rsidRDefault="00EE13F0" w:rsidP="00A617D7">
      <w:pPr>
        <w:rPr>
          <w:color w:val="000000"/>
          <w:sz w:val="10"/>
          <w:szCs w:val="10"/>
        </w:rPr>
      </w:pPr>
      <w:r>
        <w:rPr>
          <w:noProof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714048" behindDoc="0" locked="0" layoutInCell="0" allowOverlap="1" wp14:anchorId="2C8F216F" wp14:editId="0A0257E6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9EF5A" w14:textId="77777777" w:rsidR="000F5A66" w:rsidRPr="00EF7D71" w:rsidRDefault="000F5A66" w:rsidP="00EF7D71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5" o:spid="_x0000_s1054" type="#_x0000_t202" style="position:absolute;margin-left:178pt;margin-top:1.8pt;width:180.3pt;height:19.8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" o:allowincell="f" filled="f" fillcolor="silver" stroked="f" strokeweight="1pt">
                <v:textbox>
                  <w:txbxContent>
                    <w:p w:rsidR="000F5A66" w:rsidRPr="00EF7D71" w:rsidRDefault="000F5A66" w:rsidP="00EF7D71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 w14:textId="77777777" w:rsidR="00A41E3C" w:rsidRDefault="00A41E3C" w:rsidP="006125E4">
      <w:pPr>
        <w:rPr>
          <w:rStyle w:val="Style8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 w14:textId="77777777" w:rsidR="006125E4" w:rsidRDefault="008D1E04" w:rsidP="006125E4">
      <w:pPr>
        <w:rPr>
          <w:rStyle w:val="Style8"/>
        </w:rPr>
      </w:pPr>
      <w:r>
        <w:rPr>
          <w:b/>
          <w:noProof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99712" behindDoc="1" locked="0" layoutInCell="1" allowOverlap="1" wp14:anchorId="16F2CB5A" wp14:editId="7B700965">
                <wp:simplePos x="0" y="0"/>
                <wp:positionH relativeFrom="margin">
                  <wp:align>right</wp:align>
                </wp:positionH>
                <wp:positionV relativeFrom="paragraph">
                  <wp:posOffset>151765</wp:posOffset>
                </wp:positionV>
                <wp:extent cx="6858000" cy="1165860"/>
                <wp:effectExtent l="0" t="0" r="19050" b="15240"/>
                <wp:wrapNone/>
                <wp:docPr id="1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E723A" w14:textId="624FE594" w:rsidR="000F5A66" w:rsidRDefault="00CD6DAB" w:rsidP="00CD6DAB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F5A66" w:rsidRPr="00155140">
                              <w:rPr>
                                <w:color w:val="000000"/>
                                <w:sz w:val="24"/>
                                <w:szCs w:val="24"/>
                              </w:rPr>
                              <w:t>Th</w:t>
                            </w:r>
                            <w:r w:rsidR="000F5A66">
                              <w:rPr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 w:rsidR="000F5A66" w:rsidRPr="0015514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 xml:space="preserve">position was published at </w:t>
                            </w:r>
                            <w:r w:rsidRPr="00914C8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_______________________________</w:t>
                            </w:r>
                            <w:r w:rsidR="000F5A66" w:rsidRPr="00914C8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 xml:space="preserve">from __________ to </w:t>
                            </w:r>
                            <w:r w:rsidRPr="00914C8D">
                              <w:rPr>
                                <w:sz w:val="24"/>
                                <w:szCs w:val="24"/>
                              </w:rPr>
                              <w:t>__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>_______, 20_____</w:t>
                            </w:r>
                            <w:r w:rsidR="002972B5" w:rsidRPr="00914C8D">
                              <w:rPr>
                                <w:sz w:val="24"/>
                                <w:szCs w:val="24"/>
                              </w:rPr>
                              <w:t xml:space="preserve"> and posted in three (3) conspicuous places 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>from___________ to__________, 20_____ in consonance with R</w:t>
                            </w:r>
                            <w:r w:rsidR="00B96FCF" w:rsidRPr="00914C8D">
                              <w:rPr>
                                <w:sz w:val="24"/>
                                <w:szCs w:val="24"/>
                              </w:rPr>
                              <w:t xml:space="preserve">epublic 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="00B96FCF" w:rsidRPr="00914C8D">
                              <w:rPr>
                                <w:sz w:val="24"/>
                                <w:szCs w:val="24"/>
                              </w:rPr>
                              <w:t>ct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4C8D">
                              <w:rPr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 xml:space="preserve">7041. </w:t>
                            </w:r>
                            <w:r w:rsidR="0083232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5A66" w:rsidRPr="00914C8D">
                              <w:rPr>
                                <w:sz w:val="24"/>
                                <w:szCs w:val="24"/>
                              </w:rPr>
                              <w:t>The assessment by the Human Resource Merit Promotion and Selection Board (HRMPSB) started on __________</w:t>
                            </w:r>
                            <w:r w:rsidR="000F5A66"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____, 20_____.</w:t>
                            </w:r>
                          </w:p>
                          <w:p w14:paraId="36D1052B" w14:textId="77777777" w:rsidR="000F5A66" w:rsidRPr="008B7D26" w:rsidRDefault="000F5A66" w:rsidP="00252988"/>
                          <w:p w14:paraId="0BC02442" w14:textId="77777777" w:rsidR="000F5A66" w:rsidRPr="00252988" w:rsidRDefault="000F5A66" w:rsidP="0025298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6F2CB5A" id="Text Box 151" o:spid="_x0000_s1051" type="#_x0000_t202" style="position:absolute;margin-left:488.8pt;margin-top:11.95pt;width:540pt;height:91.8pt;z-index:-251616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" strokecolor="white">
                <v:textbox inset="0,0,0,0">
                  <w:txbxContent>
                    <w:p w14:paraId="7EDE723A" w14:textId="624FE594" w:rsidR="000F5A66" w:rsidRDefault="00CD6DAB" w:rsidP="00CD6DAB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0F5A66" w:rsidRPr="00155140">
                        <w:rPr>
                          <w:color w:val="000000"/>
                          <w:sz w:val="24"/>
                          <w:szCs w:val="24"/>
                        </w:rPr>
                        <w:t>Th</w:t>
                      </w:r>
                      <w:r w:rsidR="000F5A66">
                        <w:rPr>
                          <w:color w:val="000000"/>
                          <w:sz w:val="24"/>
                          <w:szCs w:val="24"/>
                        </w:rPr>
                        <w:t>e</w:t>
                      </w:r>
                      <w:r w:rsidR="000F5A66" w:rsidRPr="00155140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 xml:space="preserve">position was published at </w:t>
                      </w:r>
                      <w:r w:rsidRPr="00914C8D">
                        <w:rPr>
                          <w:rFonts w:ascii="Arial Narrow" w:hAnsi="Arial Narrow"/>
                          <w:sz w:val="24"/>
                          <w:szCs w:val="24"/>
                        </w:rPr>
                        <w:t>_______________________________</w:t>
                      </w:r>
                      <w:r w:rsidR="000F5A66" w:rsidRPr="00914C8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 xml:space="preserve">from __________ to </w:t>
                      </w:r>
                      <w:r w:rsidRPr="00914C8D">
                        <w:rPr>
                          <w:sz w:val="24"/>
                          <w:szCs w:val="24"/>
                        </w:rPr>
                        <w:t>__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>_______, 20_____</w:t>
                      </w:r>
                      <w:r w:rsidR="002972B5" w:rsidRPr="00914C8D">
                        <w:rPr>
                          <w:sz w:val="24"/>
                          <w:szCs w:val="24"/>
                        </w:rPr>
                        <w:t xml:space="preserve"> and posted in three (3) conspicuous places 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>from___________ to__________, 20_____ in consonance with R</w:t>
                      </w:r>
                      <w:r w:rsidR="00B96FCF" w:rsidRPr="00914C8D">
                        <w:rPr>
                          <w:sz w:val="24"/>
                          <w:szCs w:val="24"/>
                        </w:rPr>
                        <w:t xml:space="preserve">epublic 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>A</w:t>
                      </w:r>
                      <w:r w:rsidR="00B96FCF" w:rsidRPr="00914C8D">
                        <w:rPr>
                          <w:sz w:val="24"/>
                          <w:szCs w:val="24"/>
                        </w:rPr>
                        <w:t>ct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14C8D">
                        <w:rPr>
                          <w:sz w:val="24"/>
                          <w:szCs w:val="24"/>
                        </w:rPr>
                        <w:t xml:space="preserve">No. 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 xml:space="preserve">7041. </w:t>
                      </w:r>
                      <w:r w:rsidR="0083232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F5A66" w:rsidRPr="00914C8D">
                        <w:rPr>
                          <w:sz w:val="24"/>
                          <w:szCs w:val="24"/>
                        </w:rPr>
                        <w:t>The</w:t>
                      </w:r>
                      <w:bookmarkStart w:id="1" w:name="_GoBack"/>
                      <w:bookmarkEnd w:id="1"/>
                      <w:r w:rsidR="000F5A66" w:rsidRPr="00914C8D">
                        <w:rPr>
                          <w:sz w:val="24"/>
                          <w:szCs w:val="24"/>
                        </w:rPr>
                        <w:t xml:space="preserve"> assessment by the Human Resource Merit Promotion and Selection Board (HRMPSB) started on __________</w:t>
                      </w:r>
                      <w:r w:rsidR="000F5A66">
                        <w:rPr>
                          <w:color w:val="000000"/>
                          <w:sz w:val="24"/>
                          <w:szCs w:val="24"/>
                        </w:rPr>
                        <w:t>____, 20_____.</w:t>
                      </w:r>
                    </w:p>
                    <w:p w14:paraId="36D1052B" w14:textId="77777777" w:rsidR="000F5A66" w:rsidRPr="008B7D26" w:rsidRDefault="000F5A66" w:rsidP="00252988"/>
                    <w:p w14:paraId="0BC02442" w14:textId="77777777" w:rsidR="000F5A66" w:rsidRPr="00252988" w:rsidRDefault="000F5A66" w:rsidP="00252988"/>
                  </w:txbxContent>
                </v:textbox>
                <w10:wrap anchorx="margin"/>
              </v:shape>
            </w:pict>
          </mc:Fallback>
        </mc:AlternateContent>
      </w:r>
    </w:p>
    <w:p w14:paraId="3316C01E" w14:textId="77777777" w:rsidR="006125E4" w:rsidRDefault="006125E4" w:rsidP="006125E4">
      <w:pPr>
        <w:rPr>
          <w:rStyle w:val="Style8"/>
        </w:rPr>
      </w:pPr>
    </w:p>
    <w:p w14:paraId="0AD508B5" w14:textId="77777777" w:rsidR="006125E4" w:rsidRDefault="006125E4" w:rsidP="006125E4">
      <w:pPr>
        <w:rPr>
          <w:rStyle w:val="Style8"/>
        </w:rPr>
      </w:pPr>
    </w:p>
    <w:p w14:paraId="29BBB802" w14:textId="77777777" w:rsidR="006125E4" w:rsidRDefault="006125E4" w:rsidP="006125E4">
      <w:pPr>
        <w:rPr>
          <w:rStyle w:val="Style8"/>
        </w:rPr>
      </w:pPr>
    </w:p>
    <w:p w14:paraId="218EFDAB" w14:textId="77777777" w:rsidR="006125E4" w:rsidRDefault="006125E4" w:rsidP="006125E4">
      <w:pPr>
        <w:rPr>
          <w:color w:val="000000"/>
          <w:sz w:val="10"/>
          <w:szCs w:val="10"/>
        </w:rPr>
      </w:pPr>
    </w:p>
    <w:p w14:paraId="05A653E7" w14:textId="77777777" w:rsidR="00A41E3C" w:rsidRDefault="00A41E3C" w:rsidP="00A617D7">
      <w:pPr>
        <w:rPr>
          <w:color w:val="000000"/>
          <w:sz w:val="10"/>
          <w:szCs w:val="10"/>
        </w:rPr>
      </w:pPr>
    </w:p>
    <w:p w14:paraId="58ED8308" w14:textId="77777777" w:rsidR="00A41E3C" w:rsidRDefault="00A41E3C" w:rsidP="00A617D7">
      <w:pPr>
        <w:rPr>
          <w:color w:val="000000"/>
          <w:sz w:val="10"/>
          <w:szCs w:val="10"/>
        </w:rPr>
      </w:pPr>
    </w:p>
    <w:p w14:paraId="2AC8BA00" w14:textId="77777777" w:rsidR="00A41E3C" w:rsidRDefault="00A41E3C" w:rsidP="00A617D7">
      <w:pPr>
        <w:rPr>
          <w:color w:val="000000"/>
          <w:sz w:val="10"/>
          <w:szCs w:val="10"/>
        </w:rPr>
      </w:pPr>
    </w:p>
    <w:p w14:paraId="719461A5" w14:textId="77777777" w:rsidR="006125E4" w:rsidRDefault="006125E4" w:rsidP="00A617D7">
      <w:pPr>
        <w:rPr>
          <w:color w:val="000000"/>
          <w:sz w:val="10"/>
          <w:szCs w:val="10"/>
        </w:rPr>
      </w:pPr>
    </w:p>
    <w:p w14:paraId="6472FA5D" w14:textId="77777777" w:rsidR="00A41E3C" w:rsidRDefault="00A41E3C" w:rsidP="00A617D7">
      <w:pPr>
        <w:rPr>
          <w:color w:val="000000"/>
          <w:sz w:val="10"/>
          <w:szCs w:val="10"/>
        </w:rPr>
      </w:pPr>
    </w:p>
    <w:p w14:paraId="29FBB2B4" w14:textId="77777777" w:rsidR="00A41E3C" w:rsidRDefault="00A41E3C" w:rsidP="00A617D7">
      <w:pPr>
        <w:rPr>
          <w:color w:val="000000"/>
          <w:sz w:val="10"/>
          <w:szCs w:val="10"/>
        </w:rPr>
      </w:pPr>
    </w:p>
    <w:p w14:paraId="380372F7" w14:textId="77777777" w:rsidR="006125E4" w:rsidRDefault="006125E4" w:rsidP="00A617D7">
      <w:pPr>
        <w:rPr>
          <w:color w:val="000000"/>
          <w:sz w:val="10"/>
          <w:szCs w:val="10"/>
        </w:rPr>
      </w:pPr>
    </w:p>
    <w:p w14:paraId="775E43D2" w14:textId="77777777" w:rsidR="006125E4" w:rsidRDefault="006125E4" w:rsidP="00A617D7">
      <w:pPr>
        <w:rPr>
          <w:color w:val="000000"/>
          <w:sz w:val="10"/>
          <w:szCs w:val="10"/>
        </w:rPr>
      </w:pPr>
    </w:p>
    <w:p w14:paraId="765CC42D" w14:textId="77777777" w:rsidR="00A41E3C" w:rsidRDefault="00C953EB" w:rsidP="00C953EB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Style10"/>
        </w:rPr>
        <w:t xml:space="preserve">  </w:t>
      </w:r>
    </w:p>
    <w:p w14:paraId="5FDED9F9" w14:textId="77777777" w:rsidR="00A41E3C" w:rsidRDefault="00A41E3C" w:rsidP="00A617D7">
      <w:pPr>
        <w:rPr>
          <w:color w:val="000000"/>
          <w:sz w:val="10"/>
          <w:szCs w:val="10"/>
        </w:rPr>
      </w:pPr>
    </w:p>
    <w:p w14:paraId="035D0764" w14:textId="77777777" w:rsidR="00A41E3C" w:rsidRPr="00A41E3C" w:rsidRDefault="00A41E3C" w:rsidP="00A617D7">
      <w:pPr>
        <w:rPr>
          <w:color w:val="000000"/>
          <w:sz w:val="10"/>
          <w:szCs w:val="10"/>
        </w:rPr>
      </w:pPr>
    </w:p>
    <w:p w14:paraId="22F14A51" w14:textId="77777777" w:rsidR="00252988" w:rsidRDefault="00252988" w:rsidP="00A617D7">
      <w:pPr>
        <w:rPr>
          <w:color w:val="000000"/>
          <w:sz w:val="10"/>
          <w:szCs w:val="10"/>
        </w:rPr>
      </w:pPr>
    </w:p>
    <w:p w14:paraId="1DBCC7BD" w14:textId="77777777" w:rsidR="00F713EF" w:rsidRDefault="00F713EF" w:rsidP="00A617D7">
      <w:pPr>
        <w:rPr>
          <w:color w:val="000000"/>
          <w:sz w:val="10"/>
          <w:szCs w:val="10"/>
        </w:rPr>
      </w:pPr>
    </w:p>
    <w:p w14:paraId="6E476DFB" w14:textId="77777777" w:rsidR="00F713EF" w:rsidRDefault="00F713EF" w:rsidP="00A617D7">
      <w:pPr>
        <w:rPr>
          <w:color w:val="000000"/>
          <w:sz w:val="10"/>
          <w:szCs w:val="10"/>
        </w:rPr>
      </w:pPr>
    </w:p>
    <w:p w14:paraId="45532B99" w14:textId="77777777" w:rsidR="00F713EF" w:rsidRDefault="00F713EF" w:rsidP="00A617D7">
      <w:pPr>
        <w:rPr>
          <w:color w:val="000000"/>
          <w:sz w:val="10"/>
          <w:szCs w:val="10"/>
        </w:rPr>
      </w:pPr>
    </w:p>
    <w:p w14:paraId="22BC5856" w14:textId="77777777" w:rsidR="00F713EF" w:rsidRDefault="00EE13F0" w:rsidP="00A617D7">
      <w:pPr>
        <w:rPr>
          <w:color w:val="000000"/>
          <w:sz w:val="10"/>
          <w:szCs w:val="10"/>
        </w:rPr>
      </w:pPr>
      <w:r>
        <w:rPr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4254F65" wp14:editId="76639826">
                <wp:simplePos x="0" y="0"/>
                <wp:positionH relativeFrom="column">
                  <wp:posOffset>-89535</wp:posOffset>
                </wp:positionH>
                <wp:positionV relativeFrom="paragraph">
                  <wp:posOffset>42545</wp:posOffset>
                </wp:positionV>
                <wp:extent cx="6909435" cy="2201545"/>
                <wp:effectExtent l="0" t="0" r="24765" b="27305"/>
                <wp:wrapNone/>
                <wp:docPr id="1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20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0827" w14:textId="77777777" w:rsidR="000F5A66" w:rsidRDefault="000F5A66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 w14:textId="77777777" w:rsidR="000F5A66" w:rsidRDefault="000F5A66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 w14:textId="77777777" w:rsidR="000F5A66" w:rsidRDefault="000F5A66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0ADC2498" w14:textId="76C98160" w:rsidR="000F5A66" w:rsidRPr="00F6329A" w:rsidRDefault="00CD6DAB" w:rsidP="002460E2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F5A66" w:rsidRPr="00F6329A">
                              <w:rPr>
                                <w:color w:val="000000"/>
                                <w:sz w:val="24"/>
                                <w:szCs w:val="24"/>
                              </w:rPr>
                              <w:t>This      is     to       certify      that       the      appointee      has     been     screened     and     fou</w:t>
                            </w:r>
                            <w:r w:rsidR="000F5A66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nd     qualified </w:t>
                            </w:r>
                            <w:r w:rsidR="000E2F9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by </w:t>
                            </w:r>
                            <w:r w:rsidR="006F1A52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="000E2F9C">
                              <w:rPr>
                                <w:color w:val="000000"/>
                                <w:sz w:val="24"/>
                                <w:szCs w:val="24"/>
                              </w:rPr>
                              <w:t>the majority of the HRMPSB</w:t>
                            </w:r>
                            <w:r w:rsidR="006639CC">
                              <w:rPr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639CC" w:rsidRPr="00914C8D">
                              <w:rPr>
                                <w:color w:val="000000"/>
                                <w:sz w:val="24"/>
                                <w:szCs w:val="24"/>
                              </w:rPr>
                              <w:t>Placement Committee</w:t>
                            </w:r>
                            <w:r w:rsidR="000F5A66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during the deliberation held on __________________. </w:t>
                            </w:r>
                          </w:p>
                          <w:p w14:paraId="3A749FB4" w14:textId="77777777" w:rsidR="000F5A66" w:rsidRPr="00F008EF" w:rsidRDefault="000F5A66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 w14:textId="77777777" w:rsidR="000F5A66" w:rsidRDefault="000F5A6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 w14:textId="77777777" w:rsidR="000F5A66" w:rsidRPr="00155140" w:rsidRDefault="000F5A66" w:rsidP="00C953EB">
                            <w:pPr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Pr="00155140">
                              <w:rPr>
                                <w:color w:val="000000"/>
                                <w:sz w:val="22"/>
                                <w:szCs w:val="22"/>
                              </w:rPr>
                              <w:t>__</w:t>
                            </w:r>
                            <w:r w:rsidR="006639CC">
                              <w:rPr>
                                <w:color w:val="000000"/>
                                <w:sz w:val="22"/>
                                <w:szCs w:val="22"/>
                              </w:rPr>
                              <w:t>____</w:t>
                            </w:r>
                            <w:r w:rsidRPr="00155140">
                              <w:rPr>
                                <w:color w:val="000000"/>
                                <w:sz w:val="22"/>
                                <w:szCs w:val="22"/>
                              </w:rPr>
                              <w:t>__________________________________</w:t>
                            </w:r>
                          </w:p>
                          <w:p w14:paraId="6B50331A" w14:textId="77777777" w:rsidR="000F5A66" w:rsidRPr="00155140" w:rsidRDefault="006639CC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  <w:t xml:space="preserve">     </w:t>
                            </w:r>
                            <w:r w:rsidR="000F5A66"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Pr="00914C8D">
                              <w:rPr>
                                <w:color w:val="000000"/>
                                <w:sz w:val="24"/>
                                <w:szCs w:val="24"/>
                              </w:rPr>
                              <w:t>Placement Committee</w:t>
                            </w:r>
                          </w:p>
                          <w:p w14:paraId="7EC564C7" w14:textId="77777777" w:rsidR="000F5A66" w:rsidRPr="00155140" w:rsidRDefault="000F5A66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4254F65" id="Rectangle 25" o:spid="_x0000_s1052" style="position:absolute;margin-left:-7.05pt;margin-top:3.35pt;width:544.05pt;height:173.3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" strokeweight="1pt">
                <v:textbox inset="1pt,1pt,1pt,1pt">
                  <w:txbxContent>
                    <w:p w14:paraId="3B530827" w14:textId="77777777" w:rsidR="000F5A66" w:rsidRDefault="000F5A66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 w14:textId="77777777" w:rsidR="000F5A66" w:rsidRDefault="000F5A66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 w14:textId="77777777" w:rsidR="000F5A66" w:rsidRDefault="000F5A66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0ADC2498" w14:textId="76C98160" w:rsidR="000F5A66" w:rsidRPr="00F6329A" w:rsidRDefault="00CD6DAB" w:rsidP="002460E2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0F5A66" w:rsidRPr="00F6329A">
                        <w:rPr>
                          <w:color w:val="000000"/>
                          <w:sz w:val="24"/>
                          <w:szCs w:val="24"/>
                        </w:rPr>
                        <w:t>This      is     to       certify      that       the      appointee      has     been     screened     and     fou</w:t>
                      </w:r>
                      <w:r w:rsidR="000F5A66">
                        <w:rPr>
                          <w:color w:val="000000"/>
                          <w:sz w:val="24"/>
                          <w:szCs w:val="24"/>
                        </w:rPr>
                        <w:t xml:space="preserve">nd     qualified </w:t>
                      </w:r>
                      <w:r w:rsidR="000E2F9C">
                        <w:rPr>
                          <w:color w:val="000000"/>
                          <w:sz w:val="24"/>
                          <w:szCs w:val="24"/>
                        </w:rPr>
                        <w:t xml:space="preserve">by </w:t>
                      </w:r>
                      <w:r w:rsidR="006F1A52">
                        <w:rPr>
                          <w:color w:val="000000"/>
                          <w:sz w:val="24"/>
                          <w:szCs w:val="24"/>
                        </w:rPr>
                        <w:t xml:space="preserve">at least </w:t>
                      </w:r>
                      <w:bookmarkStart w:id="1" w:name="_GoBack"/>
                      <w:bookmarkEnd w:id="1"/>
                      <w:r w:rsidR="000E2F9C">
                        <w:rPr>
                          <w:color w:val="000000"/>
                          <w:sz w:val="24"/>
                          <w:szCs w:val="24"/>
                        </w:rPr>
                        <w:t>the majority of the HRMPSB</w:t>
                      </w:r>
                      <w:r w:rsidR="006639CC">
                        <w:rPr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639CC" w:rsidRPr="00914C8D">
                        <w:rPr>
                          <w:color w:val="000000"/>
                          <w:sz w:val="24"/>
                          <w:szCs w:val="24"/>
                        </w:rPr>
                        <w:t>Placement Committee</w:t>
                      </w:r>
                      <w:r w:rsidR="000F5A66">
                        <w:rPr>
                          <w:color w:val="000000"/>
                          <w:sz w:val="24"/>
                          <w:szCs w:val="24"/>
                        </w:rPr>
                        <w:t xml:space="preserve"> during the deliberation held on __________________. </w:t>
                      </w:r>
                    </w:p>
                    <w:p w14:paraId="3A749FB4" w14:textId="77777777" w:rsidR="000F5A66" w:rsidRPr="00F008EF" w:rsidRDefault="000F5A66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 w14:textId="77777777" w:rsidR="000F5A66" w:rsidRDefault="000F5A66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  <w:t xml:space="preserve">                                                                                                                 </w:t>
                      </w:r>
                    </w:p>
                    <w:p w14:paraId="01EFE5D1" w14:textId="77777777" w:rsidR="000F5A66" w:rsidRPr="00155140" w:rsidRDefault="000F5A66" w:rsidP="00C953EB">
                      <w:pPr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 w:rsidRPr="00155140">
                        <w:rPr>
                          <w:color w:val="000000"/>
                          <w:sz w:val="22"/>
                          <w:szCs w:val="22"/>
                        </w:rPr>
                        <w:t>__</w:t>
                      </w:r>
                      <w:r w:rsidR="006639CC">
                        <w:rPr>
                          <w:color w:val="000000"/>
                          <w:sz w:val="22"/>
                          <w:szCs w:val="22"/>
                        </w:rPr>
                        <w:t>____</w:t>
                      </w:r>
                      <w:r w:rsidRPr="00155140">
                        <w:rPr>
                          <w:color w:val="000000"/>
                          <w:sz w:val="22"/>
                          <w:szCs w:val="22"/>
                        </w:rPr>
                        <w:t>__________________________________</w:t>
                      </w:r>
                    </w:p>
                    <w:p w14:paraId="6B50331A" w14:textId="77777777" w:rsidR="000F5A66" w:rsidRPr="00155140" w:rsidRDefault="006639CC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  <w:t xml:space="preserve">     </w:t>
                      </w:r>
                      <w:r w:rsidR="000F5A66">
                        <w:rPr>
                          <w:color w:val="000000"/>
                          <w:sz w:val="24"/>
                          <w:szCs w:val="24"/>
                        </w:rPr>
                        <w:t>Chairperson, HRMPSB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/</w:t>
                      </w:r>
                      <w:r w:rsidRPr="00914C8D">
                        <w:rPr>
                          <w:color w:val="000000"/>
                          <w:sz w:val="24"/>
                          <w:szCs w:val="24"/>
                        </w:rPr>
                        <w:t>Placement Committee</w:t>
                      </w:r>
                    </w:p>
                    <w:p w14:paraId="7EC564C7" w14:textId="77777777" w:rsidR="000F5A66" w:rsidRPr="00155140" w:rsidRDefault="000F5A66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2E95A739" w14:textId="77777777" w:rsidR="00F713EF" w:rsidRDefault="00F713EF" w:rsidP="00A617D7">
      <w:pPr>
        <w:rPr>
          <w:color w:val="000000"/>
          <w:sz w:val="10"/>
          <w:szCs w:val="10"/>
        </w:rPr>
      </w:pPr>
    </w:p>
    <w:p w14:paraId="3E3CF03A" w14:textId="77777777" w:rsidR="00F713EF" w:rsidRDefault="00F713EF" w:rsidP="00A617D7">
      <w:pPr>
        <w:rPr>
          <w:color w:val="000000"/>
          <w:sz w:val="10"/>
          <w:szCs w:val="10"/>
        </w:rPr>
      </w:pPr>
    </w:p>
    <w:p w14:paraId="42D8B597" w14:textId="77777777" w:rsidR="00F713EF" w:rsidRDefault="00F713EF" w:rsidP="00A617D7">
      <w:pPr>
        <w:rPr>
          <w:color w:val="000000"/>
          <w:sz w:val="10"/>
          <w:szCs w:val="10"/>
        </w:rPr>
      </w:pPr>
    </w:p>
    <w:p w14:paraId="0EBB3780" w14:textId="77777777" w:rsidR="00F713EF" w:rsidRDefault="00F713EF" w:rsidP="00A617D7">
      <w:pPr>
        <w:rPr>
          <w:color w:val="000000"/>
          <w:sz w:val="10"/>
          <w:szCs w:val="10"/>
        </w:rPr>
      </w:pPr>
    </w:p>
    <w:p w14:paraId="3F4CF494" w14:textId="77777777" w:rsidR="00F713EF" w:rsidRDefault="00F713EF" w:rsidP="00A617D7">
      <w:pPr>
        <w:rPr>
          <w:color w:val="000000"/>
          <w:sz w:val="10"/>
          <w:szCs w:val="10"/>
        </w:rPr>
      </w:pPr>
    </w:p>
    <w:p w14:paraId="064FABC2" w14:textId="77777777" w:rsidR="00F713EF" w:rsidRDefault="00F713EF" w:rsidP="00A617D7">
      <w:pPr>
        <w:rPr>
          <w:color w:val="000000"/>
          <w:sz w:val="10"/>
          <w:szCs w:val="10"/>
        </w:rPr>
      </w:pPr>
    </w:p>
    <w:p w14:paraId="397CEAB9" w14:textId="77777777" w:rsidR="00F713EF" w:rsidRDefault="00F713EF" w:rsidP="00A617D7">
      <w:pPr>
        <w:rPr>
          <w:color w:val="000000"/>
          <w:sz w:val="10"/>
          <w:szCs w:val="10"/>
        </w:rPr>
      </w:pPr>
    </w:p>
    <w:p w14:paraId="08458C5C" w14:textId="77777777" w:rsidR="00F713EF" w:rsidRDefault="00F713EF" w:rsidP="00A617D7">
      <w:pPr>
        <w:rPr>
          <w:color w:val="000000"/>
          <w:sz w:val="10"/>
          <w:szCs w:val="10"/>
        </w:rPr>
      </w:pPr>
    </w:p>
    <w:p w14:paraId="6F264E08" w14:textId="77777777" w:rsidR="00F713EF" w:rsidRDefault="00F713EF" w:rsidP="00A617D7">
      <w:pPr>
        <w:rPr>
          <w:color w:val="000000"/>
          <w:sz w:val="10"/>
          <w:szCs w:val="10"/>
        </w:rPr>
      </w:pPr>
    </w:p>
    <w:p w14:paraId="2B8C73FB" w14:textId="77777777" w:rsidR="00F713EF" w:rsidRDefault="00F713EF" w:rsidP="00A617D7">
      <w:pPr>
        <w:rPr>
          <w:color w:val="000000"/>
          <w:sz w:val="10"/>
          <w:szCs w:val="10"/>
        </w:rPr>
      </w:pPr>
    </w:p>
    <w:p w14:paraId="464A2D63" w14:textId="77777777" w:rsidR="00F713EF" w:rsidRDefault="00F713EF" w:rsidP="00A617D7">
      <w:pPr>
        <w:rPr>
          <w:color w:val="000000"/>
          <w:sz w:val="10"/>
          <w:szCs w:val="10"/>
        </w:rPr>
      </w:pPr>
    </w:p>
    <w:p w14:paraId="26BC1A90" w14:textId="77777777" w:rsidR="00F713EF" w:rsidRDefault="00F713EF" w:rsidP="00A617D7">
      <w:pPr>
        <w:rPr>
          <w:color w:val="000000"/>
          <w:sz w:val="10"/>
          <w:szCs w:val="10"/>
        </w:rPr>
      </w:pPr>
    </w:p>
    <w:p w14:paraId="1953D9DC" w14:textId="77777777" w:rsidR="00F713EF" w:rsidRDefault="00F713EF" w:rsidP="00A617D7">
      <w:pPr>
        <w:rPr>
          <w:color w:val="000000"/>
          <w:sz w:val="10"/>
          <w:szCs w:val="10"/>
        </w:rPr>
      </w:pPr>
    </w:p>
    <w:p w14:paraId="40D994B4" w14:textId="77777777" w:rsidR="00F713EF" w:rsidRDefault="00F713EF" w:rsidP="00A617D7">
      <w:pPr>
        <w:rPr>
          <w:color w:val="000000"/>
          <w:sz w:val="4"/>
          <w:szCs w:val="4"/>
        </w:rPr>
      </w:pPr>
    </w:p>
    <w:p w14:paraId="762A97AD" w14:textId="77777777" w:rsidR="00C953EB" w:rsidRDefault="00C953EB" w:rsidP="00A617D7">
      <w:pPr>
        <w:rPr>
          <w:color w:val="000000"/>
          <w:sz w:val="4"/>
          <w:szCs w:val="4"/>
        </w:rPr>
      </w:pPr>
    </w:p>
    <w:p w14:paraId="5B09C354" w14:textId="77777777" w:rsidR="00C953EB" w:rsidRPr="00C953EB" w:rsidRDefault="00C953EB" w:rsidP="00A617D7">
      <w:pPr>
        <w:rPr>
          <w:color w:val="000000"/>
          <w:sz w:val="4"/>
          <w:szCs w:val="4"/>
        </w:rPr>
      </w:pPr>
    </w:p>
    <w:p w14:paraId="2097548B" w14:textId="77777777" w:rsidR="00F713EF" w:rsidRDefault="00C953EB" w:rsidP="00A617D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 w14:textId="77777777" w:rsidR="00F713EF" w:rsidRDefault="00F713EF" w:rsidP="00A617D7">
      <w:pPr>
        <w:rPr>
          <w:color w:val="000000"/>
          <w:sz w:val="10"/>
          <w:szCs w:val="10"/>
        </w:rPr>
      </w:pPr>
    </w:p>
    <w:p w14:paraId="70978F14" w14:textId="77777777" w:rsidR="00F713EF" w:rsidRDefault="00F713EF" w:rsidP="00A617D7">
      <w:pPr>
        <w:rPr>
          <w:color w:val="000000"/>
          <w:sz w:val="10"/>
          <w:szCs w:val="10"/>
        </w:rPr>
      </w:pPr>
    </w:p>
    <w:p w14:paraId="0158DC12" w14:textId="77777777" w:rsidR="00C953EB" w:rsidRDefault="00C953EB" w:rsidP="00A617D7">
      <w:pPr>
        <w:rPr>
          <w:color w:val="000000"/>
          <w:sz w:val="4"/>
          <w:szCs w:val="4"/>
        </w:rPr>
      </w:pPr>
    </w:p>
    <w:p w14:paraId="48FF3DEF" w14:textId="77777777" w:rsidR="00C953EB" w:rsidRDefault="00C953EB" w:rsidP="00A617D7">
      <w:pPr>
        <w:rPr>
          <w:color w:val="000000"/>
          <w:sz w:val="4"/>
          <w:szCs w:val="4"/>
        </w:rPr>
      </w:pPr>
    </w:p>
    <w:p w14:paraId="02F7D7CA" w14:textId="77777777" w:rsidR="00C953EB" w:rsidRDefault="00C953EB" w:rsidP="00A617D7">
      <w:pPr>
        <w:rPr>
          <w:color w:val="000000"/>
          <w:sz w:val="4"/>
          <w:szCs w:val="4"/>
        </w:rPr>
      </w:pPr>
    </w:p>
    <w:p w14:paraId="791E16C7" w14:textId="77777777" w:rsidR="00C953EB" w:rsidRPr="00C953EB" w:rsidRDefault="00C953EB" w:rsidP="00A617D7">
      <w:pPr>
        <w:rPr>
          <w:color w:val="000000"/>
          <w:sz w:val="4"/>
          <w:szCs w:val="4"/>
        </w:rPr>
      </w:pPr>
    </w:p>
    <w:p w14:paraId="125CCB8E" w14:textId="77777777" w:rsidR="00F713EF" w:rsidRDefault="00F713EF" w:rsidP="00A617D7">
      <w:pPr>
        <w:rPr>
          <w:color w:val="000000"/>
          <w:sz w:val="10"/>
          <w:szCs w:val="10"/>
        </w:rPr>
      </w:pPr>
    </w:p>
    <w:p w14:paraId="0CF9C95A" w14:textId="77777777" w:rsidR="006125E4" w:rsidRDefault="006125E4" w:rsidP="00C953EB">
      <w:pPr>
        <w:jc w:val="center"/>
        <w:rPr>
          <w:rStyle w:val="Style9"/>
        </w:rPr>
      </w:pPr>
    </w:p>
    <w:p w14:paraId="65AE2F1A" w14:textId="77777777" w:rsidR="00F713EF" w:rsidRDefault="00C953EB" w:rsidP="00C953EB">
      <w:pPr>
        <w:jc w:val="center"/>
        <w:rPr>
          <w:color w:val="000000"/>
          <w:sz w:val="10"/>
          <w:szCs w:val="10"/>
        </w:rPr>
      </w:pPr>
      <w:r>
        <w:rPr>
          <w:rStyle w:val="Style9"/>
        </w:rPr>
        <w:t xml:space="preserve">                                                                                                    </w:t>
      </w:r>
    </w:p>
    <w:p w14:paraId="6651D521" w14:textId="77777777" w:rsidR="00F713EF" w:rsidRDefault="00F713EF" w:rsidP="00A617D7">
      <w:pPr>
        <w:rPr>
          <w:color w:val="000000"/>
          <w:sz w:val="10"/>
          <w:szCs w:val="10"/>
        </w:rPr>
      </w:pPr>
    </w:p>
    <w:p w14:paraId="6C6A4746" w14:textId="77777777" w:rsidR="00F713EF" w:rsidRDefault="00F713EF" w:rsidP="00A617D7">
      <w:pPr>
        <w:rPr>
          <w:color w:val="000000"/>
          <w:sz w:val="10"/>
          <w:szCs w:val="10"/>
        </w:rPr>
      </w:pPr>
    </w:p>
    <w:p w14:paraId="443D4509" w14:textId="77777777" w:rsidR="00F713EF" w:rsidRDefault="00F713EF" w:rsidP="00A617D7">
      <w:pPr>
        <w:rPr>
          <w:color w:val="000000"/>
          <w:sz w:val="10"/>
          <w:szCs w:val="10"/>
        </w:rPr>
      </w:pPr>
    </w:p>
    <w:p w14:paraId="7D8E46CD" w14:textId="77777777" w:rsidR="00F713EF" w:rsidRDefault="00F713EF" w:rsidP="00A617D7">
      <w:pPr>
        <w:rPr>
          <w:color w:val="000000"/>
          <w:sz w:val="10"/>
          <w:szCs w:val="10"/>
        </w:rPr>
      </w:pPr>
    </w:p>
    <w:p w14:paraId="563F3330" w14:textId="77777777" w:rsidR="00F713EF" w:rsidRDefault="00F713EF" w:rsidP="00A617D7">
      <w:pPr>
        <w:rPr>
          <w:color w:val="000000"/>
          <w:sz w:val="10"/>
          <w:szCs w:val="10"/>
        </w:rPr>
      </w:pPr>
    </w:p>
    <w:p w14:paraId="519B9712" w14:textId="77777777" w:rsidR="00F713EF" w:rsidRDefault="00F713EF" w:rsidP="00A617D7">
      <w:pPr>
        <w:rPr>
          <w:color w:val="000000"/>
          <w:sz w:val="10"/>
          <w:szCs w:val="10"/>
        </w:rPr>
      </w:pPr>
    </w:p>
    <w:p w14:paraId="58FF7730" w14:textId="77777777" w:rsidR="00F713EF" w:rsidRDefault="00F713EF" w:rsidP="00A617D7">
      <w:pPr>
        <w:rPr>
          <w:color w:val="000000"/>
          <w:sz w:val="10"/>
          <w:szCs w:val="10"/>
        </w:rPr>
      </w:pPr>
    </w:p>
    <w:p w14:paraId="5B8C4A9F" w14:textId="77777777" w:rsidR="00F713EF" w:rsidRDefault="00F713EF" w:rsidP="00A617D7">
      <w:pPr>
        <w:rPr>
          <w:color w:val="000000"/>
          <w:sz w:val="10"/>
          <w:szCs w:val="10"/>
        </w:rPr>
      </w:pPr>
    </w:p>
    <w:p w14:paraId="30179BF7" w14:textId="77777777" w:rsidR="00F713EF" w:rsidRDefault="00F713EF" w:rsidP="00A617D7">
      <w:pPr>
        <w:rPr>
          <w:color w:val="000000"/>
          <w:sz w:val="10"/>
          <w:szCs w:val="10"/>
        </w:rPr>
      </w:pPr>
    </w:p>
    <w:p w14:paraId="14C72348" w14:textId="77777777" w:rsidR="00F713EF" w:rsidRDefault="00F713EF" w:rsidP="00A617D7">
      <w:pPr>
        <w:rPr>
          <w:color w:val="000000"/>
          <w:sz w:val="10"/>
          <w:szCs w:val="10"/>
        </w:rPr>
      </w:pPr>
    </w:p>
    <w:p w14:paraId="36A13EC0" w14:textId="77777777" w:rsidR="00F713EF" w:rsidRDefault="00F713EF" w:rsidP="00A617D7">
      <w:pPr>
        <w:rPr>
          <w:color w:val="000000"/>
          <w:sz w:val="10"/>
          <w:szCs w:val="10"/>
        </w:rPr>
      </w:pPr>
    </w:p>
    <w:p w14:paraId="62F10B10" w14:textId="77777777" w:rsidR="00F713EF" w:rsidRDefault="00F713EF" w:rsidP="00A617D7">
      <w:pPr>
        <w:rPr>
          <w:color w:val="000000"/>
          <w:sz w:val="10"/>
          <w:szCs w:val="10"/>
        </w:rPr>
      </w:pPr>
    </w:p>
    <w:p w14:paraId="5442514F" w14:textId="77777777" w:rsidR="00F713EF" w:rsidRDefault="00EE13F0" w:rsidP="00A617D7">
      <w:pPr>
        <w:rPr>
          <w:color w:val="000000"/>
          <w:sz w:val="10"/>
          <w:szCs w:val="10"/>
        </w:rPr>
      </w:pPr>
      <w:r>
        <w:rPr>
          <w:rFonts w:ascii="Arial Narrow" w:hAnsi="Arial Narrow"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65D0EE6D" wp14:editId="1B57B8EC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0476FBB" id="Rectangle 152" o:spid="_x0000_s1026" style="position:absolute;margin-left:-18.55pt;margin-top:4.85pt;width:567pt;height:312.5pt;z-index:-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" fillcolor="#a6a6a6" strokeweight="1pt"/>
            </w:pict>
          </mc:Fallback>
        </mc:AlternateContent>
      </w:r>
    </w:p>
    <w:p w14:paraId="0F361E24" w14:textId="77777777" w:rsidR="00F713EF" w:rsidRDefault="00F713EF" w:rsidP="00A617D7">
      <w:pPr>
        <w:rPr>
          <w:color w:val="000000"/>
          <w:sz w:val="10"/>
          <w:szCs w:val="10"/>
        </w:rPr>
      </w:pPr>
    </w:p>
    <w:p w14:paraId="2A2F07C6" w14:textId="77777777" w:rsidR="00AC2892" w:rsidRDefault="00AC2892" w:rsidP="00A617D7">
      <w:pPr>
        <w:rPr>
          <w:color w:val="000000"/>
          <w:sz w:val="10"/>
          <w:szCs w:val="10"/>
        </w:rPr>
      </w:pPr>
    </w:p>
    <w:p w14:paraId="6949EF59" w14:textId="77777777" w:rsidR="00F713EF" w:rsidRPr="00C953EB" w:rsidRDefault="00293A4B" w:rsidP="00C953EB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 w14:textId="77777777" w:rsidR="00C953EB" w:rsidRDefault="00EE13F0" w:rsidP="00A617D7">
      <w:pPr>
        <w:rPr>
          <w:rFonts w:ascii="Arial Narrow" w:hAnsi="Arial Narrow"/>
          <w:color w:val="000000"/>
        </w:rPr>
      </w:pPr>
      <w:r>
        <w:rPr>
          <w:rFonts w:ascii="Arial Narrow" w:hAnsi="Arial Narrow"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F5DE9BD" wp14:editId="20DCAD63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B52EF" w14:textId="77777777" w:rsidR="000F5A66" w:rsidRDefault="000F5A66" w:rsidP="00C953EB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 w14:textId="77777777" w:rsidR="000F5A66" w:rsidRPr="00C953EB" w:rsidRDefault="000F5A66" w:rsidP="00C953EB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 w14:textId="77777777" w:rsidR="00761CDB" w:rsidRPr="009B7174" w:rsidRDefault="000F5A66" w:rsidP="00293A4B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TableGrid"/>
                              <w:tblW w:w="10440" w:type="dxa"/>
                              <w:tblInd w:w="295" w:type="dxa"/>
                              <w:tblCellMar>
                                <w:left w:w="115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:rsidR="00712390" w14:paraId="3039AE19" w14:textId="77777777" w:rsidTr="00AA7CF9">
                              <w:trPr>
                                <w:trHeight w:val="728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 w14:textId="77777777" w:rsidR="00712390" w:rsidRPr="00712390" w:rsidRDefault="00712390" w:rsidP="0071239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 w:rsidRPr="00712390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 w14:textId="77777777" w:rsidR="00712390" w:rsidRPr="00AA7CF9" w:rsidRDefault="00712390" w:rsidP="00712390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 w:rsidRPr="00AA7CF9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:rsidR="00712390" w14:paraId="68B620D4" w14:textId="77777777" w:rsidTr="00AA7CF9">
                              <w:trPr>
                                <w:trHeight w:val="440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 w14:textId="77777777" w:rsidR="00712390" w:rsidRDefault="00712390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</w:t>
                                  </w:r>
                                  <w:r w:rsidR="00AA7CF9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 w14:textId="77777777" w:rsidR="00712390" w:rsidRDefault="00712390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12390" w14:paraId="4ACFFC26" w14:textId="77777777" w:rsidTr="00AA7CF9">
                              <w:trPr>
                                <w:trHeight w:val="440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 w14:textId="77777777" w:rsidR="00712390" w:rsidRDefault="00712390" w:rsidP="00AA7CF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</w:t>
                                  </w:r>
                                  <w:r w:rsidR="00AA7CF9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Invalidate</w:t>
                                  </w:r>
                                  <w:r w:rsidR="007A081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 per CSCRO/F</w:t>
                                  </w:r>
                                  <w:r w:rsidR="00AA7CF9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O letter dated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 w14:textId="77777777" w:rsidR="00712390" w:rsidRDefault="00712390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93A4B" w14:paraId="4E8AB66D" w14:textId="77777777" w:rsidTr="00AA7CF9">
                              <w:trPr>
                                <w:trHeight w:val="542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 w14:textId="77777777" w:rsidR="00293A4B" w:rsidRDefault="00AA7CF9" w:rsidP="00AA7CF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 w14:textId="77777777" w:rsidR="00293A4B" w:rsidRPr="00AA7CF9" w:rsidRDefault="00AA7CF9" w:rsidP="00AA7CF9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 w:rsidRPr="00AA7CF9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 w14:textId="77777777" w:rsidR="00293A4B" w:rsidRPr="00AA7CF9" w:rsidRDefault="00AA7CF9" w:rsidP="00AA7CF9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 w:rsidRPr="00AA7CF9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93A4B" w14:paraId="7A356B80" w14:textId="77777777" w:rsidTr="00AA7CF9">
                              <w:trPr>
                                <w:trHeight w:val="542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 w14:textId="77777777" w:rsidR="00293A4B" w:rsidRDefault="00AA7CF9" w:rsidP="00B7134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{itemNo}</w:t>
                                  </w: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AA7CF9">
                                    <w:rPr>
                                      <w:color w:val="000000"/>
                                      <w:sz w:val="24"/>
                                    </w:rPr>
                                    <w:t>CSCRO/ CSC-Commission</w:t>
                                  </w:r>
                                  <w:r w:rsidR="007A081B">
                                    <w:rPr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93A4B" w14:paraId="4D6ACFD7" w14:textId="77777777" w:rsidTr="00AA7CF9">
                              <w:trPr>
                                <w:trHeight w:val="542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 w14:textId="77777777" w:rsidR="00293A4B" w:rsidRDefault="00AA7CF9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93A4B" w14:paraId="62D8B235" w14:textId="77777777" w:rsidTr="00AA7CF9">
                              <w:trPr>
                                <w:trHeight w:val="542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 w14:textId="77777777" w:rsidR="00293A4B" w:rsidRDefault="00AA7CF9" w:rsidP="00B7134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{itemNo}</w:t>
                                  </w: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CSC-</w:t>
                                  </w:r>
                                  <w:r w:rsidRPr="00AA7CF9">
                                    <w:rPr>
                                      <w:color w:val="000000"/>
                                      <w:sz w:val="24"/>
                                    </w:rPr>
                                    <w:t>Commission</w:t>
                                  </w:r>
                                  <w:r w:rsidR="007A081B">
                                    <w:rPr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93A4B" w14:paraId="49355A72" w14:textId="77777777" w:rsidTr="00AA7CF9">
                              <w:trPr>
                                <w:trHeight w:val="542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 w14:textId="77777777" w:rsidR="00293A4B" w:rsidRDefault="00AA7CF9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{itemNo}</w:t>
                                  </w: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AA7CF9"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 w14:textId="77777777" w:rsidR="00293A4B" w:rsidRDefault="00293A4B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B7174" w14:paraId="5C72A2E3" w14:textId="77777777" w:rsidTr="00AA7CF9">
                              <w:trPr>
                                <w:trHeight w:val="542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 w14:textId="77777777" w:rsidR="009B7174" w:rsidRDefault="00AA7CF9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{itemNo}</w:t>
                                  </w:r>
                                  <w:r w:rsidRPr="00761CDB"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AA7CF9"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 w14:textId="77777777" w:rsidR="009B7174" w:rsidRDefault="009B7174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 w14:textId="77777777" w:rsidR="009B7174" w:rsidRDefault="009B7174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 w14:textId="77777777" w:rsidR="009B7174" w:rsidRDefault="009B7174" w:rsidP="0071239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 w14:textId="77777777" w:rsidR="00293A4B" w:rsidRPr="00761CDB" w:rsidRDefault="00293A4B" w:rsidP="00293A4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 w14:textId="77777777" w:rsidR="000F5A66" w:rsidRDefault="000F5A66" w:rsidP="00C953EB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DE9BD" id="Rectangle 154" o:spid="_x0000_s1053" style="position:absolute;margin-left:-7.05pt;margin-top:6.85pt;width:543.5pt;height:266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" strokeweight="1pt">
                <v:textbox inset="1pt,1pt,1pt,1pt">
                  <w:txbxContent>
                    <w:p w14:paraId="367B52EF" w14:textId="77777777" w:rsidR="000F5A66" w:rsidRDefault="000F5A66" w:rsidP="00C953EB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 w14:textId="77777777" w:rsidR="000F5A66" w:rsidRPr="00C953EB" w:rsidRDefault="000F5A66" w:rsidP="00C953EB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 w14:textId="77777777" w:rsidR="00761CDB" w:rsidRPr="009B7174" w:rsidRDefault="000F5A66" w:rsidP="00293A4B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TableGrid"/>
                        <w:tblW w:w="10440" w:type="dxa"/>
                        <w:tblInd w:w="295" w:type="dxa"/>
                        <w:tblCellMar>
                          <w:left w:w="115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:rsidR="00712390" w14:paraId="3039AE19" w14:textId="77777777" w:rsidTr="00AA7CF9">
                        <w:trPr>
                          <w:trHeight w:val="728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 w14:textId="77777777" w:rsidR="00712390" w:rsidRPr="00712390" w:rsidRDefault="00712390" w:rsidP="0071239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712390"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 w14:textId="77777777" w:rsidR="00712390" w:rsidRPr="00AA7CF9" w:rsidRDefault="00712390" w:rsidP="00712390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AA7CF9"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:rsidR="00712390" w14:paraId="68B620D4" w14:textId="77777777" w:rsidTr="00AA7CF9">
                        <w:trPr>
                          <w:trHeight w:val="440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 w14:textId="77777777" w:rsidR="00712390" w:rsidRDefault="00712390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</w:t>
                            </w:r>
                            <w:r w:rsidR="00AA7CF9">
                              <w:rPr>
                                <w:b/>
                                <w:color w:val="000000"/>
                                <w:sz w:val="24"/>
                              </w:rPr>
                              <w:t>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 w14:textId="77777777" w:rsidR="00712390" w:rsidRDefault="00712390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712390" w14:paraId="4ACFFC26" w14:textId="77777777" w:rsidTr="00AA7CF9">
                        <w:trPr>
                          <w:trHeight w:val="440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 w14:textId="77777777" w:rsidR="00712390" w:rsidRDefault="00712390" w:rsidP="00AA7CF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="00AA7CF9">
                              <w:rPr>
                                <w:b/>
                                <w:color w:val="000000"/>
                                <w:sz w:val="24"/>
                              </w:rPr>
                              <w:t>Invalidate</w:t>
                            </w:r>
                            <w:r w:rsidR="007A081B">
                              <w:rPr>
                                <w:b/>
                                <w:color w:val="000000"/>
                                <w:sz w:val="24"/>
                              </w:rPr>
                              <w:t>d per CSCRO/F</w:t>
                            </w:r>
                            <w:r w:rsidR="00AA7CF9">
                              <w:rPr>
                                <w:b/>
                                <w:color w:val="000000"/>
                                <w:sz w:val="24"/>
                              </w:rPr>
                              <w:t>O letter dated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 w14:textId="77777777" w:rsidR="00712390" w:rsidRDefault="00712390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293A4B" w14:paraId="4E8AB66D" w14:textId="77777777" w:rsidTr="00AA7CF9">
                        <w:trPr>
                          <w:trHeight w:val="542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 w14:textId="77777777" w:rsidR="00293A4B" w:rsidRDefault="00AA7CF9" w:rsidP="00AA7CF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 w14:textId="77777777" w:rsidR="00293A4B" w:rsidRPr="00AA7CF9" w:rsidRDefault="00AA7CF9" w:rsidP="00AA7CF9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AA7CF9"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 w14:textId="77777777" w:rsidR="00293A4B" w:rsidRPr="00AA7CF9" w:rsidRDefault="00AA7CF9" w:rsidP="00AA7CF9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AA7CF9"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293A4B" w14:paraId="7A356B80" w14:textId="77777777" w:rsidTr="00AA7CF9">
                        <w:trPr>
                          <w:trHeight w:val="542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 w14:textId="77777777" w:rsidR="00293A4B" w:rsidRDefault="00AA7CF9" w:rsidP="00B7134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{itemNo}</w:t>
                            </w: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AA7CF9">
                              <w:rPr>
                                <w:color w:val="000000"/>
                                <w:sz w:val="24"/>
                              </w:rPr>
                              <w:t>CSCRO/ CSC-Commission</w:t>
                            </w:r>
                            <w:r w:rsidR="007A081B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293A4B" w14:paraId="4D6ACFD7" w14:textId="77777777" w:rsidTr="00AA7CF9">
                        <w:trPr>
                          <w:trHeight w:val="542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 w14:textId="77777777" w:rsidR="00293A4B" w:rsidRDefault="00AA7CF9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293A4B" w14:paraId="62D8B235" w14:textId="77777777" w:rsidTr="00AA7CF9">
                        <w:trPr>
                          <w:trHeight w:val="542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 w14:textId="77777777" w:rsidR="00293A4B" w:rsidRDefault="00AA7CF9" w:rsidP="00B7134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{itemNo}</w:t>
                            </w: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CSC-</w:t>
                            </w:r>
                            <w:r w:rsidRPr="00AA7CF9">
                              <w:rPr>
                                <w:color w:val="000000"/>
                                <w:sz w:val="24"/>
                              </w:rPr>
                              <w:t>Commission</w:t>
                            </w:r>
                            <w:r w:rsidR="007A081B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293A4B" w14:paraId="49355A72" w14:textId="77777777" w:rsidTr="00AA7CF9">
                        <w:trPr>
                          <w:trHeight w:val="542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 w14:textId="77777777" w:rsidR="00293A4B" w:rsidRDefault="00AA7CF9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{itemNo}</w:t>
                            </w: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AA7CF9"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 w14:textId="77777777" w:rsidR="00293A4B" w:rsidRDefault="00293A4B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:rsidR="009B7174" w14:paraId="5C72A2E3" w14:textId="77777777" w:rsidTr="00AA7CF9">
                        <w:trPr>
                          <w:trHeight w:val="542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 w14:textId="77777777" w:rsidR="009B7174" w:rsidRDefault="00AA7CF9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{itemNo}</w:t>
                            </w:r>
                            <w:r w:rsidRPr="00761CDB"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AA7CF9"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 w14:textId="77777777" w:rsidR="009B7174" w:rsidRDefault="009B7174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 w14:textId="77777777" w:rsidR="009B7174" w:rsidRDefault="009B7174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 w14:textId="77777777" w:rsidR="009B7174" w:rsidRDefault="009B7174" w:rsidP="0071239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 w14:textId="77777777" w:rsidR="00293A4B" w:rsidRPr="00761CDB" w:rsidRDefault="00293A4B" w:rsidP="00293A4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 w14:textId="77777777" w:rsidR="000F5A66" w:rsidRDefault="000F5A66" w:rsidP="00C953EB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1124BD04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49740C1B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040156DB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426DCA61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08F9B545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6EABDD39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5252C6A5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4C9B9A5B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087D7CEA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512DC70B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6439C703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1794AC03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3D97B479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7FF3676F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37D41997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5EE690E4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4E516F44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252667E2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4D6C1D52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47ADB2EC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6DB5E34B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75DDB319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552CB3DA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2EFC9015" w14:textId="77777777" w:rsidR="00C953EB" w:rsidRDefault="00EE13F0" w:rsidP="00A617D7">
      <w:pPr>
        <w:rPr>
          <w:rFonts w:ascii="Arial Narrow" w:hAnsi="Arial Narrow"/>
          <w:color w:val="000000"/>
        </w:rPr>
      </w:pPr>
      <w:r>
        <w:rPr>
          <w:rFonts w:ascii="Arial Narrow" w:hAnsi="Arial Narrow"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10976" behindDoc="1" locked="0" layoutInCell="1" allowOverlap="1" wp14:anchorId="4CF46B82" wp14:editId="57CD2B13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10496A5" id="Rectangle 162" o:spid="_x0000_s1026" style="position:absolute;margin-left:-18.55pt;margin-top:11.8pt;width:567.3pt;height:92.95pt;z-index:-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" fillcolor="#a6a6a6" strokeweight="1pt"/>
            </w:pict>
          </mc:Fallback>
        </mc:AlternateContent>
      </w:r>
    </w:p>
    <w:p w14:paraId="2A303FF6" w14:textId="77777777" w:rsidR="00C953EB" w:rsidRDefault="00EE13F0" w:rsidP="00A617D7">
      <w:pPr>
        <w:rPr>
          <w:rFonts w:ascii="Arial Narrow" w:hAnsi="Arial Narrow"/>
          <w:color w:val="000000"/>
        </w:rPr>
      </w:pPr>
      <w:r>
        <w:rPr>
          <w:rFonts w:ascii="Arial Narrow" w:hAnsi="Arial Narrow"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83680" behindDoc="1" locked="0" layoutInCell="1" allowOverlap="1" wp14:anchorId="74FA515D" wp14:editId="42105858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64BA7" w14:textId="77777777" w:rsidR="00621F07" w:rsidRDefault="00621F07" w:rsidP="00621F0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 w14:textId="7B915871" w:rsidR="00621F07" w:rsidRPr="00705252" w:rsidRDefault="00621F07" w:rsidP="00621F07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 w:rsidRPr="00615D92">
                              <w:rPr>
                                <w:color w:val="000000"/>
                              </w:rPr>
                              <w:t>Original Copy</w:t>
                            </w: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  <w:r w:rsidR="00705252">
                              <w:rPr>
                                <w:color w:val="000000"/>
                                <w:lang w:val="id-ID"/>
                              </w:rPr>
                              <w:t xml:space="preserve">{itemNo}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000000"/>
                              </w:rPr>
                              <w:t xml:space="preserve">-   </w:t>
                            </w:r>
                            <w:r w:rsidRPr="00615D92">
                              <w:rPr>
                                <w:color w:val="000000"/>
                              </w:rPr>
                              <w:t xml:space="preserve">for the </w:t>
                            </w:r>
                            <w:r w:rsidR="00705252"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 w14:textId="4547B951" w:rsidR="00621F07" w:rsidRDefault="00621F07" w:rsidP="00621F0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 w:rsidR="00705252"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 w:rsidRPr="00615D92">
                              <w:rPr>
                                <w:color w:val="000000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  <w:r w:rsidRPr="00615D92">
                              <w:rPr>
                                <w:color w:val="000000"/>
                              </w:rPr>
                              <w:t xml:space="preserve">- </w:t>
                            </w: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  <w:r w:rsidRPr="00615D92">
                              <w:rPr>
                                <w:color w:val="000000"/>
                              </w:rPr>
                              <w:t>for the Civil Service Commission</w:t>
                            </w:r>
                          </w:p>
                          <w:p w14:paraId="5D580535" w14:textId="669C7C3F" w:rsidR="00621F07" w:rsidRPr="00705252" w:rsidRDefault="00621F07" w:rsidP="00621F07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  <w:r w:rsidR="00705252"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 w:rsidRPr="00615D92">
                              <w:rPr>
                                <w:color w:val="000000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  <w:r w:rsidRPr="00615D92">
                              <w:rPr>
                                <w:color w:val="000000"/>
                              </w:rPr>
                              <w:t xml:space="preserve">- </w:t>
                            </w:r>
                            <w:r>
                              <w:rPr>
                                <w:color w:val="000000"/>
                              </w:rPr>
                              <w:t xml:space="preserve">  </w:t>
                            </w:r>
                            <w:r w:rsidRPr="00615D92">
                              <w:rPr>
                                <w:color w:val="000000"/>
                              </w:rPr>
                              <w:t>for the A</w:t>
                            </w:r>
                            <w:r w:rsidR="00705252"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515D" id="Rectangle 163" o:spid="_x0000_s1054" style="position:absolute;margin-left:-9.25pt;margin-top:10.3pt;width:266.7pt;height:1in;z-index:-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" strokeweight="1pt">
                <v:textbox inset="1pt,1pt,1pt,1pt">
                  <w:txbxContent>
                    <w:p w14:paraId="29764BA7" w14:textId="77777777" w:rsidR="00621F07" w:rsidRDefault="00621F07" w:rsidP="00621F07">
                      <w:pPr>
                        <w:rPr>
                          <w:color w:val="000000"/>
                        </w:rPr>
                      </w:pPr>
                    </w:p>
                    <w:p w14:paraId="3A41007D" w14:textId="7B915871" w:rsidR="00621F07" w:rsidRPr="00705252" w:rsidRDefault="00621F07" w:rsidP="00621F07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 w:rsidRPr="00615D92">
                        <w:rPr>
                          <w:color w:val="000000"/>
                        </w:rPr>
                        <w:t>Original Copy</w:t>
                      </w:r>
                      <w:r>
                        <w:rPr>
                          <w:color w:val="000000"/>
                        </w:rPr>
                        <w:t xml:space="preserve">   </w:t>
                      </w:r>
                      <w:r w:rsidR="00705252">
                        <w:rPr>
                          <w:color w:val="000000"/>
                          <w:lang w:val="id-ID"/>
                        </w:rPr>
                        <w:t xml:space="preserve">{itemNo}</w:t>
                      </w:r>
                      <w:bookmarkStart w:id="1" w:name="_GoBack"/>
                      <w:bookmarkEnd w:id="1"/>
                      <w:r>
                        <w:rPr>
                          <w:color w:val="000000"/>
                        </w:rPr>
                        <w:t xml:space="preserve">-   </w:t>
                      </w:r>
                      <w:r w:rsidRPr="00615D92">
                        <w:rPr>
                          <w:color w:val="000000"/>
                        </w:rPr>
                        <w:t xml:space="preserve">for the </w:t>
                      </w:r>
                      <w:r w:rsidR="00705252"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 w14:textId="4547B951" w:rsidR="00621F07" w:rsidRDefault="00621F07" w:rsidP="00621F07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 w:rsidR="00705252"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 w:rsidRPr="00615D92">
                        <w:rPr>
                          <w:color w:val="000000"/>
                        </w:rPr>
                        <w:t>Copy</w:t>
                      </w:r>
                      <w:r>
                        <w:rPr>
                          <w:color w:val="000000"/>
                        </w:rPr>
                        <w:t xml:space="preserve">   </w:t>
                      </w:r>
                      <w:r w:rsidRPr="00615D92">
                        <w:rPr>
                          <w:color w:val="000000"/>
                        </w:rPr>
                        <w:t xml:space="preserve">- </w:t>
                      </w:r>
                      <w:r>
                        <w:rPr>
                          <w:color w:val="000000"/>
                        </w:rPr>
                        <w:t xml:space="preserve">  </w:t>
                      </w:r>
                      <w:r w:rsidRPr="00615D92">
                        <w:rPr>
                          <w:color w:val="000000"/>
                        </w:rPr>
                        <w:t>for the Civil Service Commission</w:t>
                      </w:r>
                    </w:p>
                    <w:p w14:paraId="5D580535" w14:textId="669C7C3F" w:rsidR="00621F07" w:rsidRPr="00705252" w:rsidRDefault="00621F07" w:rsidP="00621F07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  <w:r w:rsidR="00705252"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 w:rsidRPr="00615D92">
                        <w:rPr>
                          <w:color w:val="000000"/>
                        </w:rPr>
                        <w:t>Copy</w:t>
                      </w:r>
                      <w:r>
                        <w:rPr>
                          <w:color w:val="000000"/>
                        </w:rPr>
                        <w:t xml:space="preserve">   </w:t>
                      </w:r>
                      <w:r w:rsidRPr="00615D92">
                        <w:rPr>
                          <w:color w:val="000000"/>
                        </w:rPr>
                        <w:t xml:space="preserve">- </w:t>
                      </w:r>
                      <w:r>
                        <w:rPr>
                          <w:color w:val="000000"/>
                        </w:rPr>
                        <w:t xml:space="preserve">  </w:t>
                      </w:r>
                      <w:r w:rsidRPr="00615D92">
                        <w:rPr>
                          <w:color w:val="000000"/>
                        </w:rPr>
                        <w:t>for the A</w:t>
                      </w:r>
                      <w:r w:rsidR="00705252"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84704" behindDoc="1" locked="0" layoutInCell="1" allowOverlap="1" wp14:anchorId="0819EFAE" wp14:editId="660C932A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00B12" w14:textId="77777777" w:rsidR="00621F07" w:rsidRPr="00615D92" w:rsidRDefault="00621F07" w:rsidP="00621F0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15D92">
                              <w:rPr>
                                <w:b/>
                              </w:rPr>
                              <w:t>Acknowledg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 w:rsidRPr="00615D92">
                              <w:rPr>
                                <w:b/>
                              </w:rPr>
                              <w:t>ment</w:t>
                            </w:r>
                          </w:p>
                          <w:p w14:paraId="75C56516" w14:textId="77777777" w:rsidR="00621F07" w:rsidRDefault="00621F07" w:rsidP="00621F07">
                            <w:pPr>
                              <w:rPr>
                                <w:i/>
                              </w:rPr>
                            </w:pPr>
                            <w:r w:rsidRPr="00615D92">
                              <w:rPr>
                                <w:b/>
                              </w:rPr>
                              <w:t xml:space="preserve">     </w:t>
                            </w:r>
                            <w:r w:rsidRPr="00615D92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 w14:textId="63C80477" w:rsidR="00621F07" w:rsidRPr="00615D92" w:rsidRDefault="00621F07" w:rsidP="00621F07">
                            <w:pPr>
                              <w:rPr>
                                <w:i/>
                              </w:rPr>
                            </w:pPr>
                            <w:r w:rsidRPr="00615D92">
                              <w:rPr>
                                <w:i/>
                              </w:rPr>
                              <w:t xml:space="preserve"> </w:t>
                            </w:r>
                            <w:r w:rsidR="004A203D">
                              <w:rPr>
                                <w:i/>
                              </w:rPr>
                              <w:t xml:space="preserve">   Received original copy </w:t>
                            </w:r>
                            <w:r w:rsidRPr="00615D92">
                              <w:rPr>
                                <w:i/>
                              </w:rPr>
                              <w:t>of appointment on</w:t>
                            </w:r>
                            <w:r>
                              <w:rPr>
                                <w:i/>
                              </w:rPr>
                              <w:t>_____________</w:t>
                            </w:r>
                          </w:p>
                          <w:p w14:paraId="69A73AFA" w14:textId="77777777" w:rsidR="00621F07" w:rsidRDefault="00621F07" w:rsidP="00621F07">
                            <w:r>
                              <w:tab/>
                            </w:r>
                          </w:p>
                          <w:p w14:paraId="4F8E84C0" w14:textId="77777777" w:rsidR="00621F07" w:rsidRPr="00615D92" w:rsidRDefault="00621F07" w:rsidP="00621F07">
                            <w:pPr>
                              <w:ind w:left="720" w:firstLine="720"/>
                            </w:pPr>
                            <w:r w:rsidRPr="005A6D76">
                              <w:t>___________________________________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>
                              <w:tab/>
                            </w:r>
                            <w:r>
                              <w:tab/>
                              <w:t>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19EFAE" id="Rectangle 164" o:spid="_x0000_s1055" style="position:absolute;margin-left:257.45pt;margin-top:10.3pt;width:282.3pt;height:1in;z-index:-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" strokeweight="1pt">
                <v:textbox inset="1pt,1pt,1pt,1pt">
                  <w:txbxContent>
                    <w:p w14:paraId="0C500B12" w14:textId="77777777" w:rsidR="00621F07" w:rsidRPr="00615D92" w:rsidRDefault="00621F07" w:rsidP="00621F07">
                      <w:pPr>
                        <w:jc w:val="center"/>
                        <w:rPr>
                          <w:b/>
                        </w:rPr>
                      </w:pPr>
                      <w:r w:rsidRPr="00615D92">
                        <w:rPr>
                          <w:b/>
                        </w:rPr>
                        <w:t>Acknowledg</w:t>
                      </w:r>
                      <w:r>
                        <w:rPr>
                          <w:b/>
                        </w:rPr>
                        <w:t>e</w:t>
                      </w:r>
                      <w:r w:rsidRPr="00615D92">
                        <w:rPr>
                          <w:b/>
                        </w:rPr>
                        <w:t>ment</w:t>
                      </w:r>
                    </w:p>
                    <w:p w14:paraId="75C56516" w14:textId="77777777" w:rsidR="00621F07" w:rsidRDefault="00621F07" w:rsidP="00621F07">
                      <w:pPr>
                        <w:rPr>
                          <w:i/>
                        </w:rPr>
                      </w:pPr>
                      <w:r w:rsidRPr="00615D92">
                        <w:rPr>
                          <w:b/>
                        </w:rPr>
                        <w:t xml:space="preserve">     </w:t>
                      </w:r>
                      <w:r w:rsidRPr="00615D92">
                        <w:rPr>
                          <w:i/>
                        </w:rPr>
                        <w:t xml:space="preserve"> </w:t>
                      </w:r>
                    </w:p>
                    <w:p w14:paraId="30C3FBFF" w14:textId="63C80477" w:rsidR="00621F07" w:rsidRPr="00615D92" w:rsidRDefault="00621F07" w:rsidP="00621F07">
                      <w:pPr>
                        <w:rPr>
                          <w:i/>
                        </w:rPr>
                      </w:pPr>
                      <w:r w:rsidRPr="00615D92">
                        <w:rPr>
                          <w:i/>
                        </w:rPr>
                        <w:t xml:space="preserve"> </w:t>
                      </w:r>
                      <w:r w:rsidR="004A203D">
                        <w:rPr>
                          <w:i/>
                        </w:rPr>
                        <w:t xml:space="preserve">   Received original copy </w:t>
                      </w:r>
                      <w:bookmarkStart w:id="1" w:name="_GoBack"/>
                      <w:bookmarkEnd w:id="1"/>
                      <w:r w:rsidRPr="00615D92">
                        <w:rPr>
                          <w:i/>
                        </w:rPr>
                        <w:t>of appointment on</w:t>
                      </w:r>
                      <w:r>
                        <w:rPr>
                          <w:i/>
                        </w:rPr>
                        <w:t>_____________</w:t>
                      </w:r>
                    </w:p>
                    <w:p w14:paraId="69A73AFA" w14:textId="77777777" w:rsidR="00621F07" w:rsidRDefault="00621F07" w:rsidP="00621F07">
                      <w:r>
                        <w:tab/>
                      </w:r>
                    </w:p>
                    <w:p w14:paraId="4F8E84C0" w14:textId="77777777" w:rsidR="00621F07" w:rsidRPr="00615D92" w:rsidRDefault="00621F07" w:rsidP="00621F07">
                      <w:pPr>
                        <w:ind w:left="720" w:firstLine="720"/>
                      </w:pPr>
                      <w:r w:rsidRPr="005A6D76">
                        <w:t>___________________________________</w:t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>
                        <w:tab/>
                      </w:r>
                      <w:r>
                        <w:tab/>
                        <w:t>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 w14:textId="77777777" w:rsidR="00C953EB" w:rsidRDefault="00C953EB" w:rsidP="00A617D7">
      <w:pPr>
        <w:rPr>
          <w:rFonts w:ascii="Arial Narrow" w:hAnsi="Arial Narrow"/>
          <w:color w:val="000000"/>
        </w:rPr>
      </w:pPr>
    </w:p>
    <w:p w14:paraId="5C67AEF8" w14:textId="77777777" w:rsidR="00F713EF" w:rsidRPr="006F55EC" w:rsidRDefault="00F713EF" w:rsidP="00A617D7">
      <w:pPr>
        <w:rPr>
          <w:rFonts w:ascii="Arial Narrow" w:hAnsi="Arial Narrow"/>
          <w:color w:val="000000"/>
        </w:rPr>
      </w:pPr>
    </w:p>
    <w:sectPr w:rsidR="00F713EF" w:rsidRPr="006F55EC" w:rsidSect="00021FD7">
      <w:pgSz w:w="12242" w:h="18722" w:code="269"/>
      <w:pgMar w:top="288" w:right="720" w:bottom="1080" w:left="806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7B87"/>
    <w:multiLevelType w:val="hybridMultilevel"/>
    <w:tmpl w:val="AEFA1B6C"/>
    <w:lvl w:ilvl="0" w:tplc="1ECE404A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D3D0675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B31A9B5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D0224B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9200C2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84669B0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1C680C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E0875F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C1F431D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1409F9"/>
    <w:multiLevelType w:val="hybridMultilevel"/>
    <w:tmpl w:val="3C0E4C7E"/>
    <w:lvl w:ilvl="0" w:tplc="BD804E28">
      <w:start w:val="7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eastAsia="Times New Roman" w:hAnsi="Symbol" w:cs="Times New Roman" w:hint="default"/>
      </w:rPr>
    </w:lvl>
    <w:lvl w:ilvl="1" w:tplc="B3C4EBF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3F1EBFD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226364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6C83FD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A7C01F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8E4CD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4CCF0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3EE05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093362"/>
    <w:multiLevelType w:val="hybridMultilevel"/>
    <w:tmpl w:val="7250C662"/>
    <w:lvl w:ilvl="0" w:tplc="34643E90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CA787E"/>
    <w:multiLevelType w:val="hybridMultilevel"/>
    <w:tmpl w:val="920E94BC"/>
    <w:lvl w:ilvl="0" w:tplc="41EC62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AC8C0B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1EDD5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AE62512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9208A85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2EAF0C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8C948E1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762E4BC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AE469FA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CE6109D"/>
    <w:multiLevelType w:val="hybridMultilevel"/>
    <w:tmpl w:val="EC889C5E"/>
    <w:lvl w:ilvl="0" w:tplc="FD44A90E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0B16CC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9DE0038"/>
    <w:multiLevelType w:val="hybridMultilevel"/>
    <w:tmpl w:val="3E383C9C"/>
    <w:lvl w:ilvl="0" w:tplc="9ACC2F48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3DBA8AD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149C21E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764F31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34C460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E48ED5C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D66202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D64317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75D292D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7C6A25"/>
    <w:multiLevelType w:val="hybridMultilevel"/>
    <w:tmpl w:val="14B0E3C8"/>
    <w:lvl w:ilvl="0" w:tplc="7EA87BFC">
      <w:start w:val="7"/>
      <w:numFmt w:val="bullet"/>
      <w:lvlText w:val=""/>
      <w:lvlJc w:val="left"/>
      <w:pPr>
        <w:ind w:left="1800" w:hanging="360"/>
      </w:pPr>
      <w:rPr>
        <w:rFonts w:ascii="Symbol" w:eastAsia="Times New Roman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DC753B1"/>
    <w:multiLevelType w:val="hybridMultilevel"/>
    <w:tmpl w:val="CF849D70"/>
    <w:lvl w:ilvl="0" w:tplc="DE6689FA">
      <w:start w:val="7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7F7EAB"/>
    <w:multiLevelType w:val="hybridMultilevel"/>
    <w:tmpl w:val="02724B5E"/>
    <w:lvl w:ilvl="0" w:tplc="38E076DA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82673A"/>
    <w:multiLevelType w:val="hybridMultilevel"/>
    <w:tmpl w:val="A32C819E"/>
    <w:lvl w:ilvl="0" w:tplc="22A0A134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E1A62750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A56E11F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7481E3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4D42DE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8CF2BE8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A8A81D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063F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70A0328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961EBD"/>
    <w:multiLevelType w:val="hybridMultilevel"/>
    <w:tmpl w:val="079E99FA"/>
    <w:lvl w:ilvl="0" w:tplc="ECA65166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055AD3"/>
    <w:multiLevelType w:val="hybridMultilevel"/>
    <w:tmpl w:val="3200791C"/>
    <w:lvl w:ilvl="0" w:tplc="6DF25C88">
      <w:start w:val="7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10"/>
  </w:num>
  <w:num w:numId="6">
    <w:abstractNumId w:val="0"/>
  </w:num>
  <w:num w:numId="7">
    <w:abstractNumId w:val="11"/>
  </w:num>
  <w:num w:numId="8">
    <w:abstractNumId w:val="2"/>
  </w:num>
  <w:num w:numId="9">
    <w:abstractNumId w:val="9"/>
  </w:num>
  <w:num w:numId="10">
    <w:abstractNumId w:val="4"/>
  </w:num>
  <w:num w:numId="11">
    <w:abstractNumId w:val="12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7D81"/>
    <w:rsid w:val="00021FD7"/>
    <w:rsid w:val="00025CC2"/>
    <w:rsid w:val="00031D92"/>
    <w:rsid w:val="00035FB7"/>
    <w:rsid w:val="00041A8F"/>
    <w:rsid w:val="00044892"/>
    <w:rsid w:val="00046136"/>
    <w:rsid w:val="0005633B"/>
    <w:rsid w:val="0006622D"/>
    <w:rsid w:val="000720F0"/>
    <w:rsid w:val="00072CE6"/>
    <w:rsid w:val="00074077"/>
    <w:rsid w:val="00074872"/>
    <w:rsid w:val="0008390B"/>
    <w:rsid w:val="00085DB8"/>
    <w:rsid w:val="00085F96"/>
    <w:rsid w:val="00086271"/>
    <w:rsid w:val="00086426"/>
    <w:rsid w:val="000A0AF9"/>
    <w:rsid w:val="000A72CD"/>
    <w:rsid w:val="000A7457"/>
    <w:rsid w:val="000B10CF"/>
    <w:rsid w:val="000B2318"/>
    <w:rsid w:val="000B2F20"/>
    <w:rsid w:val="000B380B"/>
    <w:rsid w:val="000C5C5B"/>
    <w:rsid w:val="000C6039"/>
    <w:rsid w:val="000C6DF2"/>
    <w:rsid w:val="000D5C74"/>
    <w:rsid w:val="000E02B9"/>
    <w:rsid w:val="000E20FC"/>
    <w:rsid w:val="000E2F9C"/>
    <w:rsid w:val="000E7E4E"/>
    <w:rsid w:val="000F1391"/>
    <w:rsid w:val="000F14B6"/>
    <w:rsid w:val="000F248C"/>
    <w:rsid w:val="000F5A66"/>
    <w:rsid w:val="00104432"/>
    <w:rsid w:val="001137F9"/>
    <w:rsid w:val="00115937"/>
    <w:rsid w:val="00117AE2"/>
    <w:rsid w:val="00120C49"/>
    <w:rsid w:val="001225ED"/>
    <w:rsid w:val="00134E93"/>
    <w:rsid w:val="0014001A"/>
    <w:rsid w:val="0014594E"/>
    <w:rsid w:val="00146EC3"/>
    <w:rsid w:val="00155140"/>
    <w:rsid w:val="00155F39"/>
    <w:rsid w:val="00156281"/>
    <w:rsid w:val="00157DE0"/>
    <w:rsid w:val="00161301"/>
    <w:rsid w:val="00165FC5"/>
    <w:rsid w:val="00166BCF"/>
    <w:rsid w:val="001741F4"/>
    <w:rsid w:val="00187EB2"/>
    <w:rsid w:val="00191EA1"/>
    <w:rsid w:val="001A6BBA"/>
    <w:rsid w:val="001A74C6"/>
    <w:rsid w:val="001B410C"/>
    <w:rsid w:val="001B4601"/>
    <w:rsid w:val="001B5ACA"/>
    <w:rsid w:val="001C5350"/>
    <w:rsid w:val="001C6EDD"/>
    <w:rsid w:val="001D1D52"/>
    <w:rsid w:val="001D3C1B"/>
    <w:rsid w:val="001D75B2"/>
    <w:rsid w:val="001D7D7C"/>
    <w:rsid w:val="001D7D80"/>
    <w:rsid w:val="001E556A"/>
    <w:rsid w:val="001F102E"/>
    <w:rsid w:val="001F1CA8"/>
    <w:rsid w:val="001F3D84"/>
    <w:rsid w:val="001F5C64"/>
    <w:rsid w:val="00202687"/>
    <w:rsid w:val="0020439D"/>
    <w:rsid w:val="00205229"/>
    <w:rsid w:val="00207F8C"/>
    <w:rsid w:val="00216E93"/>
    <w:rsid w:val="00217FA8"/>
    <w:rsid w:val="00225DA9"/>
    <w:rsid w:val="002355F7"/>
    <w:rsid w:val="00245917"/>
    <w:rsid w:val="002460E2"/>
    <w:rsid w:val="002462B3"/>
    <w:rsid w:val="00252988"/>
    <w:rsid w:val="002562B6"/>
    <w:rsid w:val="00263EEE"/>
    <w:rsid w:val="002645F1"/>
    <w:rsid w:val="00265C08"/>
    <w:rsid w:val="00267C73"/>
    <w:rsid w:val="002706D1"/>
    <w:rsid w:val="00275E4E"/>
    <w:rsid w:val="00284C30"/>
    <w:rsid w:val="00284C37"/>
    <w:rsid w:val="002852A7"/>
    <w:rsid w:val="00285F92"/>
    <w:rsid w:val="00287A5E"/>
    <w:rsid w:val="00292200"/>
    <w:rsid w:val="00293A4B"/>
    <w:rsid w:val="00294306"/>
    <w:rsid w:val="00295876"/>
    <w:rsid w:val="002972B5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511E"/>
    <w:rsid w:val="002E6F89"/>
    <w:rsid w:val="002F5563"/>
    <w:rsid w:val="003044F4"/>
    <w:rsid w:val="0030524D"/>
    <w:rsid w:val="003100A9"/>
    <w:rsid w:val="003114AE"/>
    <w:rsid w:val="003123A3"/>
    <w:rsid w:val="003225F4"/>
    <w:rsid w:val="003242B5"/>
    <w:rsid w:val="00324C00"/>
    <w:rsid w:val="003256C9"/>
    <w:rsid w:val="0033252C"/>
    <w:rsid w:val="0034234F"/>
    <w:rsid w:val="003432C6"/>
    <w:rsid w:val="00346894"/>
    <w:rsid w:val="00350792"/>
    <w:rsid w:val="003525B3"/>
    <w:rsid w:val="00357D58"/>
    <w:rsid w:val="0036517E"/>
    <w:rsid w:val="00366F4B"/>
    <w:rsid w:val="0037118A"/>
    <w:rsid w:val="00375C81"/>
    <w:rsid w:val="00392B7B"/>
    <w:rsid w:val="003A2B17"/>
    <w:rsid w:val="003A3A17"/>
    <w:rsid w:val="003A49FF"/>
    <w:rsid w:val="003A5C07"/>
    <w:rsid w:val="003A5DB0"/>
    <w:rsid w:val="003B09AA"/>
    <w:rsid w:val="003B5D6F"/>
    <w:rsid w:val="003C3C4F"/>
    <w:rsid w:val="003C508F"/>
    <w:rsid w:val="003D66A8"/>
    <w:rsid w:val="003E2693"/>
    <w:rsid w:val="003E3516"/>
    <w:rsid w:val="003E566E"/>
    <w:rsid w:val="003E754E"/>
    <w:rsid w:val="003F1147"/>
    <w:rsid w:val="003F1299"/>
    <w:rsid w:val="00401938"/>
    <w:rsid w:val="004026F0"/>
    <w:rsid w:val="00403AEE"/>
    <w:rsid w:val="00405487"/>
    <w:rsid w:val="0041162C"/>
    <w:rsid w:val="00417DA4"/>
    <w:rsid w:val="00422B63"/>
    <w:rsid w:val="00425E41"/>
    <w:rsid w:val="0043346C"/>
    <w:rsid w:val="00442885"/>
    <w:rsid w:val="00444555"/>
    <w:rsid w:val="00460ED7"/>
    <w:rsid w:val="00464745"/>
    <w:rsid w:val="00471885"/>
    <w:rsid w:val="00473EDF"/>
    <w:rsid w:val="00490E5D"/>
    <w:rsid w:val="004916CD"/>
    <w:rsid w:val="00497D8E"/>
    <w:rsid w:val="004A203D"/>
    <w:rsid w:val="004A4607"/>
    <w:rsid w:val="004B12D3"/>
    <w:rsid w:val="004B6CF1"/>
    <w:rsid w:val="004B75C2"/>
    <w:rsid w:val="004D0E08"/>
    <w:rsid w:val="004D1F2D"/>
    <w:rsid w:val="004D2FCB"/>
    <w:rsid w:val="004E0331"/>
    <w:rsid w:val="004F08C8"/>
    <w:rsid w:val="00510E8A"/>
    <w:rsid w:val="00517B74"/>
    <w:rsid w:val="00517FB4"/>
    <w:rsid w:val="00523B21"/>
    <w:rsid w:val="00523F32"/>
    <w:rsid w:val="0052654E"/>
    <w:rsid w:val="005268B7"/>
    <w:rsid w:val="00527760"/>
    <w:rsid w:val="005278A9"/>
    <w:rsid w:val="005349D9"/>
    <w:rsid w:val="005366B5"/>
    <w:rsid w:val="005421FA"/>
    <w:rsid w:val="00542214"/>
    <w:rsid w:val="00554173"/>
    <w:rsid w:val="005601F5"/>
    <w:rsid w:val="00561314"/>
    <w:rsid w:val="00562005"/>
    <w:rsid w:val="005743C4"/>
    <w:rsid w:val="0059054C"/>
    <w:rsid w:val="00592E61"/>
    <w:rsid w:val="00594F59"/>
    <w:rsid w:val="005A054C"/>
    <w:rsid w:val="005A086D"/>
    <w:rsid w:val="005A2DBE"/>
    <w:rsid w:val="005A4C13"/>
    <w:rsid w:val="005A587D"/>
    <w:rsid w:val="005B1441"/>
    <w:rsid w:val="005B4168"/>
    <w:rsid w:val="005B4FCA"/>
    <w:rsid w:val="005B66F8"/>
    <w:rsid w:val="005B6EB0"/>
    <w:rsid w:val="005C2A40"/>
    <w:rsid w:val="005C543E"/>
    <w:rsid w:val="005C5E56"/>
    <w:rsid w:val="005C61D5"/>
    <w:rsid w:val="005D0301"/>
    <w:rsid w:val="005D464A"/>
    <w:rsid w:val="005D72D9"/>
    <w:rsid w:val="005E4875"/>
    <w:rsid w:val="005E4C36"/>
    <w:rsid w:val="005E774E"/>
    <w:rsid w:val="005E7DFF"/>
    <w:rsid w:val="005F60C3"/>
    <w:rsid w:val="005F793C"/>
    <w:rsid w:val="006029A9"/>
    <w:rsid w:val="00606BA3"/>
    <w:rsid w:val="006125E4"/>
    <w:rsid w:val="00615D92"/>
    <w:rsid w:val="00616F2A"/>
    <w:rsid w:val="00621F07"/>
    <w:rsid w:val="00622ACC"/>
    <w:rsid w:val="00631DA9"/>
    <w:rsid w:val="0063634C"/>
    <w:rsid w:val="0064218F"/>
    <w:rsid w:val="00656413"/>
    <w:rsid w:val="006639CC"/>
    <w:rsid w:val="0067585B"/>
    <w:rsid w:val="00675C8E"/>
    <w:rsid w:val="00675DAC"/>
    <w:rsid w:val="006830FF"/>
    <w:rsid w:val="006833FA"/>
    <w:rsid w:val="00684BC8"/>
    <w:rsid w:val="0069499E"/>
    <w:rsid w:val="006A38AF"/>
    <w:rsid w:val="006A7B95"/>
    <w:rsid w:val="006B4ACC"/>
    <w:rsid w:val="006B546A"/>
    <w:rsid w:val="006B707F"/>
    <w:rsid w:val="006C0DE4"/>
    <w:rsid w:val="006D18EF"/>
    <w:rsid w:val="006D1928"/>
    <w:rsid w:val="006D387F"/>
    <w:rsid w:val="006D4D97"/>
    <w:rsid w:val="006D58EC"/>
    <w:rsid w:val="006D6F6C"/>
    <w:rsid w:val="006D72E1"/>
    <w:rsid w:val="006E2B88"/>
    <w:rsid w:val="006E58BE"/>
    <w:rsid w:val="006E5C18"/>
    <w:rsid w:val="006E731E"/>
    <w:rsid w:val="006F1A52"/>
    <w:rsid w:val="006F3883"/>
    <w:rsid w:val="006F4543"/>
    <w:rsid w:val="006F55EC"/>
    <w:rsid w:val="006F6950"/>
    <w:rsid w:val="00701212"/>
    <w:rsid w:val="00701AF0"/>
    <w:rsid w:val="0070230A"/>
    <w:rsid w:val="00705252"/>
    <w:rsid w:val="00706BFC"/>
    <w:rsid w:val="007100AE"/>
    <w:rsid w:val="0071041F"/>
    <w:rsid w:val="007108D6"/>
    <w:rsid w:val="00710AC8"/>
    <w:rsid w:val="00712390"/>
    <w:rsid w:val="0072120B"/>
    <w:rsid w:val="00725ABE"/>
    <w:rsid w:val="007368FF"/>
    <w:rsid w:val="00754475"/>
    <w:rsid w:val="007550FB"/>
    <w:rsid w:val="007571F9"/>
    <w:rsid w:val="00761CDB"/>
    <w:rsid w:val="00765437"/>
    <w:rsid w:val="00770A8E"/>
    <w:rsid w:val="00771C7D"/>
    <w:rsid w:val="00774E03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6AD2"/>
    <w:rsid w:val="007B2E4E"/>
    <w:rsid w:val="007B441C"/>
    <w:rsid w:val="007B79BA"/>
    <w:rsid w:val="007C2450"/>
    <w:rsid w:val="007D48D8"/>
    <w:rsid w:val="007E0FED"/>
    <w:rsid w:val="007E4006"/>
    <w:rsid w:val="007E4A1A"/>
    <w:rsid w:val="007E614E"/>
    <w:rsid w:val="007F0972"/>
    <w:rsid w:val="007F27B5"/>
    <w:rsid w:val="007F3EB3"/>
    <w:rsid w:val="007F5AB8"/>
    <w:rsid w:val="007F6001"/>
    <w:rsid w:val="00800074"/>
    <w:rsid w:val="0080779E"/>
    <w:rsid w:val="00816F0D"/>
    <w:rsid w:val="00817586"/>
    <w:rsid w:val="00824EFD"/>
    <w:rsid w:val="00832326"/>
    <w:rsid w:val="00832555"/>
    <w:rsid w:val="00844AE7"/>
    <w:rsid w:val="0084733C"/>
    <w:rsid w:val="00851084"/>
    <w:rsid w:val="00852757"/>
    <w:rsid w:val="00852C6C"/>
    <w:rsid w:val="008535D4"/>
    <w:rsid w:val="00861EE4"/>
    <w:rsid w:val="00864622"/>
    <w:rsid w:val="00867AF3"/>
    <w:rsid w:val="0087098C"/>
    <w:rsid w:val="00870F1C"/>
    <w:rsid w:val="00874E28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855"/>
    <w:rsid w:val="008C5509"/>
    <w:rsid w:val="008D0531"/>
    <w:rsid w:val="008D1E04"/>
    <w:rsid w:val="008D4EB0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11488"/>
    <w:rsid w:val="00912922"/>
    <w:rsid w:val="00914A05"/>
    <w:rsid w:val="00914C8D"/>
    <w:rsid w:val="00920ACD"/>
    <w:rsid w:val="00924B69"/>
    <w:rsid w:val="009620DB"/>
    <w:rsid w:val="00963C07"/>
    <w:rsid w:val="00974218"/>
    <w:rsid w:val="00974A0B"/>
    <w:rsid w:val="00980757"/>
    <w:rsid w:val="009841C1"/>
    <w:rsid w:val="009876DF"/>
    <w:rsid w:val="00987B3E"/>
    <w:rsid w:val="00993EAE"/>
    <w:rsid w:val="009A7989"/>
    <w:rsid w:val="009B200A"/>
    <w:rsid w:val="009B3226"/>
    <w:rsid w:val="009B6612"/>
    <w:rsid w:val="009B7174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F0B28"/>
    <w:rsid w:val="009F1275"/>
    <w:rsid w:val="009F46C4"/>
    <w:rsid w:val="00A00680"/>
    <w:rsid w:val="00A02EA6"/>
    <w:rsid w:val="00A04C2A"/>
    <w:rsid w:val="00A16199"/>
    <w:rsid w:val="00A17ACB"/>
    <w:rsid w:val="00A312D2"/>
    <w:rsid w:val="00A40EE2"/>
    <w:rsid w:val="00A41E3C"/>
    <w:rsid w:val="00A451E6"/>
    <w:rsid w:val="00A47DE4"/>
    <w:rsid w:val="00A617D7"/>
    <w:rsid w:val="00A61B9D"/>
    <w:rsid w:val="00A63F20"/>
    <w:rsid w:val="00A63FD0"/>
    <w:rsid w:val="00A65546"/>
    <w:rsid w:val="00A71B5D"/>
    <w:rsid w:val="00A74F20"/>
    <w:rsid w:val="00A823C9"/>
    <w:rsid w:val="00A90397"/>
    <w:rsid w:val="00A93F22"/>
    <w:rsid w:val="00A94F5E"/>
    <w:rsid w:val="00A95DBE"/>
    <w:rsid w:val="00AA762D"/>
    <w:rsid w:val="00AA7CF9"/>
    <w:rsid w:val="00AB2E34"/>
    <w:rsid w:val="00AB3D4A"/>
    <w:rsid w:val="00AC0AE9"/>
    <w:rsid w:val="00AC1F05"/>
    <w:rsid w:val="00AC2892"/>
    <w:rsid w:val="00AC34CE"/>
    <w:rsid w:val="00AC6320"/>
    <w:rsid w:val="00AC6C0A"/>
    <w:rsid w:val="00AC7D37"/>
    <w:rsid w:val="00AD6DF5"/>
    <w:rsid w:val="00AE25D8"/>
    <w:rsid w:val="00AE4C1D"/>
    <w:rsid w:val="00AE5BC6"/>
    <w:rsid w:val="00AE61BF"/>
    <w:rsid w:val="00AF6390"/>
    <w:rsid w:val="00B00553"/>
    <w:rsid w:val="00B05935"/>
    <w:rsid w:val="00B0743D"/>
    <w:rsid w:val="00B12D08"/>
    <w:rsid w:val="00B23004"/>
    <w:rsid w:val="00B25A05"/>
    <w:rsid w:val="00B2631F"/>
    <w:rsid w:val="00B30484"/>
    <w:rsid w:val="00B3339C"/>
    <w:rsid w:val="00B375AF"/>
    <w:rsid w:val="00B37F1C"/>
    <w:rsid w:val="00B455AE"/>
    <w:rsid w:val="00B46414"/>
    <w:rsid w:val="00B508FA"/>
    <w:rsid w:val="00B617E6"/>
    <w:rsid w:val="00B66836"/>
    <w:rsid w:val="00B7134C"/>
    <w:rsid w:val="00B71469"/>
    <w:rsid w:val="00B71E69"/>
    <w:rsid w:val="00B74961"/>
    <w:rsid w:val="00B7678F"/>
    <w:rsid w:val="00B8133C"/>
    <w:rsid w:val="00B835A3"/>
    <w:rsid w:val="00B96FCF"/>
    <w:rsid w:val="00B9778E"/>
    <w:rsid w:val="00BA23B5"/>
    <w:rsid w:val="00BA6026"/>
    <w:rsid w:val="00BA7B3E"/>
    <w:rsid w:val="00BB4500"/>
    <w:rsid w:val="00BB4E95"/>
    <w:rsid w:val="00BB5D09"/>
    <w:rsid w:val="00BB7E69"/>
    <w:rsid w:val="00BC1E56"/>
    <w:rsid w:val="00BD0A5A"/>
    <w:rsid w:val="00BD1CB7"/>
    <w:rsid w:val="00BD6835"/>
    <w:rsid w:val="00BE47E8"/>
    <w:rsid w:val="00BF208A"/>
    <w:rsid w:val="00C0020C"/>
    <w:rsid w:val="00C03234"/>
    <w:rsid w:val="00C041F7"/>
    <w:rsid w:val="00C07529"/>
    <w:rsid w:val="00C10370"/>
    <w:rsid w:val="00C13CED"/>
    <w:rsid w:val="00C1567B"/>
    <w:rsid w:val="00C24D26"/>
    <w:rsid w:val="00C452C8"/>
    <w:rsid w:val="00C50614"/>
    <w:rsid w:val="00C50942"/>
    <w:rsid w:val="00C54CB3"/>
    <w:rsid w:val="00C60873"/>
    <w:rsid w:val="00C615BD"/>
    <w:rsid w:val="00C6184C"/>
    <w:rsid w:val="00C6792F"/>
    <w:rsid w:val="00C73F77"/>
    <w:rsid w:val="00C80EF2"/>
    <w:rsid w:val="00C81BA0"/>
    <w:rsid w:val="00C83007"/>
    <w:rsid w:val="00C85088"/>
    <w:rsid w:val="00C861AF"/>
    <w:rsid w:val="00C8749E"/>
    <w:rsid w:val="00C953EB"/>
    <w:rsid w:val="00CA442D"/>
    <w:rsid w:val="00CB27A1"/>
    <w:rsid w:val="00CB5E07"/>
    <w:rsid w:val="00CB63C6"/>
    <w:rsid w:val="00CC40C0"/>
    <w:rsid w:val="00CC7874"/>
    <w:rsid w:val="00CD191C"/>
    <w:rsid w:val="00CD3AD5"/>
    <w:rsid w:val="00CD6DAB"/>
    <w:rsid w:val="00CD7D23"/>
    <w:rsid w:val="00CE120D"/>
    <w:rsid w:val="00CE23B3"/>
    <w:rsid w:val="00CE3098"/>
    <w:rsid w:val="00CE42BE"/>
    <w:rsid w:val="00CE58F9"/>
    <w:rsid w:val="00CF0802"/>
    <w:rsid w:val="00CF3B42"/>
    <w:rsid w:val="00D02054"/>
    <w:rsid w:val="00D07421"/>
    <w:rsid w:val="00D07FD5"/>
    <w:rsid w:val="00D12346"/>
    <w:rsid w:val="00D132D9"/>
    <w:rsid w:val="00D16B21"/>
    <w:rsid w:val="00D17290"/>
    <w:rsid w:val="00D17B5A"/>
    <w:rsid w:val="00D20152"/>
    <w:rsid w:val="00D205A2"/>
    <w:rsid w:val="00D247C5"/>
    <w:rsid w:val="00D27750"/>
    <w:rsid w:val="00D3338D"/>
    <w:rsid w:val="00D40525"/>
    <w:rsid w:val="00D42161"/>
    <w:rsid w:val="00D4323B"/>
    <w:rsid w:val="00D45E6E"/>
    <w:rsid w:val="00D46168"/>
    <w:rsid w:val="00D522E5"/>
    <w:rsid w:val="00D574B6"/>
    <w:rsid w:val="00D61A06"/>
    <w:rsid w:val="00D632D4"/>
    <w:rsid w:val="00D6566F"/>
    <w:rsid w:val="00D65B8A"/>
    <w:rsid w:val="00D71BB6"/>
    <w:rsid w:val="00D7743C"/>
    <w:rsid w:val="00D77D63"/>
    <w:rsid w:val="00D87B01"/>
    <w:rsid w:val="00D902E6"/>
    <w:rsid w:val="00D9349F"/>
    <w:rsid w:val="00D9525A"/>
    <w:rsid w:val="00D9649F"/>
    <w:rsid w:val="00DA5669"/>
    <w:rsid w:val="00DB17DA"/>
    <w:rsid w:val="00DB585E"/>
    <w:rsid w:val="00DB5DC9"/>
    <w:rsid w:val="00DC3B3E"/>
    <w:rsid w:val="00DC5920"/>
    <w:rsid w:val="00DD0AA6"/>
    <w:rsid w:val="00DD13C6"/>
    <w:rsid w:val="00DD4613"/>
    <w:rsid w:val="00DD7238"/>
    <w:rsid w:val="00DE7917"/>
    <w:rsid w:val="00DF223D"/>
    <w:rsid w:val="00DF383B"/>
    <w:rsid w:val="00DF5FAD"/>
    <w:rsid w:val="00DF780C"/>
    <w:rsid w:val="00E0693B"/>
    <w:rsid w:val="00E1573C"/>
    <w:rsid w:val="00E23760"/>
    <w:rsid w:val="00E2648B"/>
    <w:rsid w:val="00E3759D"/>
    <w:rsid w:val="00E376A1"/>
    <w:rsid w:val="00E42698"/>
    <w:rsid w:val="00E42A01"/>
    <w:rsid w:val="00E53B05"/>
    <w:rsid w:val="00E60385"/>
    <w:rsid w:val="00E60B52"/>
    <w:rsid w:val="00E624CC"/>
    <w:rsid w:val="00E63756"/>
    <w:rsid w:val="00E66FDD"/>
    <w:rsid w:val="00E678A2"/>
    <w:rsid w:val="00E71610"/>
    <w:rsid w:val="00E81B67"/>
    <w:rsid w:val="00E823DF"/>
    <w:rsid w:val="00E86C71"/>
    <w:rsid w:val="00E94D0C"/>
    <w:rsid w:val="00EA35B4"/>
    <w:rsid w:val="00EA40EF"/>
    <w:rsid w:val="00EB1989"/>
    <w:rsid w:val="00EB44FB"/>
    <w:rsid w:val="00EB5AEA"/>
    <w:rsid w:val="00EC2C4B"/>
    <w:rsid w:val="00EC5DF6"/>
    <w:rsid w:val="00ED79CC"/>
    <w:rsid w:val="00EE0DB5"/>
    <w:rsid w:val="00EE13F0"/>
    <w:rsid w:val="00EE1E75"/>
    <w:rsid w:val="00EE2111"/>
    <w:rsid w:val="00EE2E1F"/>
    <w:rsid w:val="00EE55BA"/>
    <w:rsid w:val="00EF6558"/>
    <w:rsid w:val="00EF7C2D"/>
    <w:rsid w:val="00EF7D71"/>
    <w:rsid w:val="00EF7F15"/>
    <w:rsid w:val="00F008EF"/>
    <w:rsid w:val="00F00CB1"/>
    <w:rsid w:val="00F10A3F"/>
    <w:rsid w:val="00F2236B"/>
    <w:rsid w:val="00F272EC"/>
    <w:rsid w:val="00F43691"/>
    <w:rsid w:val="00F45406"/>
    <w:rsid w:val="00F56BA4"/>
    <w:rsid w:val="00F56D59"/>
    <w:rsid w:val="00F6029F"/>
    <w:rsid w:val="00F6328D"/>
    <w:rsid w:val="00F6329A"/>
    <w:rsid w:val="00F704CF"/>
    <w:rsid w:val="00F713EF"/>
    <w:rsid w:val="00F716FF"/>
    <w:rsid w:val="00F7726A"/>
    <w:rsid w:val="00F83E8C"/>
    <w:rsid w:val="00F93B4F"/>
    <w:rsid w:val="00F94737"/>
    <w:rsid w:val="00F9526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3F6F"/>
    <w:rsid w:val="00FD4AE2"/>
    <w:rsid w:val="00FD653A"/>
    <w:rsid w:val="00FE0CB5"/>
    <w:rsid w:val="00FF4A65"/>
    <w:rsid w:val="00FF4F03"/>
    <w:rsid w:val="00FF5E4D"/>
    <w:rsid w:val="00FF6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o:allowincell="f" fillcolor="silver">
      <v:fill color="silver"/>
      <v:stroke weight="1pt"/>
    </o:shapedefaults>
    <o:shapelayout v:ext="edit">
      <o:idmap v:ext="edit" data="1"/>
    </o:shapelayout>
  </w:shapeDefaults>
  <w:decimalSymbol w:val="."/>
  <w:listSeparator w:val=","/>
  <w14:docId w14:val="26C3A291"/>
  <w15:docId w15:val="{92DCE05D-D7B0-4040-B1D6-2E5F3A67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C2A40"/>
  </w:style>
  <w:style w:type="paragraph" w:styleId="Heading1">
    <w:name w:val="heading 1"/>
    <w:basedOn w:val="Normal"/>
    <w:next w:val="Normal"/>
    <w:qFormat/>
    <w:rsid w:val="005C2A40"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5C2A40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C2A40"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5C2A40"/>
    <w:pPr>
      <w:keepNext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5C2A40"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rsid w:val="005C2A40"/>
    <w:pPr>
      <w:keepNext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5C2A40"/>
    <w:pPr>
      <w:keepNext/>
      <w:jc w:val="center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5C2A40"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5C2A40"/>
    <w:pPr>
      <w:keepNext/>
      <w:jc w:val="center"/>
      <w:outlineLvl w:val="8"/>
    </w:pPr>
    <w:rPr>
      <w:b/>
      <w:color w:val="C0C0C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C2A40"/>
    <w:rPr>
      <w:rFonts w:ascii="Tahoma" w:hAnsi="Tahoma" w:cs="Courier New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56BA4"/>
    <w:rPr>
      <w:color w:val="808080"/>
    </w:rPr>
  </w:style>
  <w:style w:type="character" w:customStyle="1" w:styleId="Style1">
    <w:name w:val="Style1"/>
    <w:basedOn w:val="DefaultParagraphFont"/>
    <w:rsid w:val="00F56BA4"/>
    <w:rPr>
      <w:rFonts w:ascii="Times New Roman" w:hAnsi="Times New Roman"/>
      <w:b/>
      <w:sz w:val="22"/>
    </w:rPr>
  </w:style>
  <w:style w:type="character" w:customStyle="1" w:styleId="Style2">
    <w:name w:val="Style2"/>
    <w:basedOn w:val="DefaultParagraphFont"/>
    <w:qFormat/>
    <w:rsid w:val="00F56BA4"/>
    <w:rPr>
      <w:rFonts w:ascii="Times New Roman" w:hAnsi="Times New Roman"/>
      <w:b/>
      <w:color w:val="auto"/>
      <w:sz w:val="22"/>
      <w:u w:val="none"/>
    </w:rPr>
  </w:style>
  <w:style w:type="character" w:customStyle="1" w:styleId="Style3">
    <w:name w:val="Style3"/>
    <w:basedOn w:val="DefaultParagraphFont"/>
    <w:rsid w:val="003B5D6F"/>
    <w:rPr>
      <w:rFonts w:ascii="Times New Roman" w:hAnsi="Times New Roman"/>
      <w:b/>
      <w:sz w:val="28"/>
    </w:rPr>
  </w:style>
  <w:style w:type="character" w:customStyle="1" w:styleId="Style4">
    <w:name w:val="Style4"/>
    <w:basedOn w:val="DefaultParagraphFont"/>
    <w:qFormat/>
    <w:rsid w:val="00C24D26"/>
    <w:rPr>
      <w:rFonts w:ascii="Times New Roman" w:hAnsi="Times New Roman"/>
      <w:b/>
      <w:sz w:val="22"/>
    </w:rPr>
  </w:style>
  <w:style w:type="character" w:customStyle="1" w:styleId="Style5">
    <w:name w:val="Style5"/>
    <w:basedOn w:val="DefaultParagraphFont"/>
    <w:qFormat/>
    <w:rsid w:val="00E624CC"/>
    <w:rPr>
      <w:rFonts w:ascii="Times New Roman" w:hAnsi="Times New Roman"/>
      <w:b/>
      <w:sz w:val="24"/>
      <w:u w:val="single"/>
    </w:rPr>
  </w:style>
  <w:style w:type="character" w:customStyle="1" w:styleId="Style6">
    <w:name w:val="Style6"/>
    <w:basedOn w:val="DefaultParagraphFont"/>
    <w:rsid w:val="00E624CC"/>
    <w:rPr>
      <w:rFonts w:ascii="Times New Roman" w:hAnsi="Times New Roman"/>
      <w:b/>
      <w:sz w:val="24"/>
      <w:u w:val="single"/>
    </w:rPr>
  </w:style>
  <w:style w:type="character" w:customStyle="1" w:styleId="Style7">
    <w:name w:val="Style7"/>
    <w:basedOn w:val="DefaultParagraphFont"/>
    <w:uiPriority w:val="1"/>
    <w:rsid w:val="00A41E3C"/>
    <w:rPr>
      <w:rFonts w:ascii="Times New Roman" w:hAnsi="Times New Roman"/>
      <w:b/>
      <w:sz w:val="24"/>
    </w:rPr>
  </w:style>
  <w:style w:type="character" w:customStyle="1" w:styleId="Style8">
    <w:name w:val="Style8"/>
    <w:basedOn w:val="DefaultParagraphFont"/>
    <w:uiPriority w:val="1"/>
    <w:rsid w:val="00A41E3C"/>
    <w:rPr>
      <w:rFonts w:ascii="Times New Roman" w:hAnsi="Times New Roman"/>
      <w:b/>
      <w:sz w:val="22"/>
    </w:rPr>
  </w:style>
  <w:style w:type="character" w:customStyle="1" w:styleId="Style9">
    <w:name w:val="Style9"/>
    <w:basedOn w:val="DefaultParagraphFont"/>
    <w:uiPriority w:val="1"/>
    <w:rsid w:val="00C953EB"/>
    <w:rPr>
      <w:rFonts w:ascii="Times New Roman" w:hAnsi="Times New Roman"/>
      <w:b/>
      <w:sz w:val="24"/>
    </w:rPr>
  </w:style>
  <w:style w:type="character" w:customStyle="1" w:styleId="Style10">
    <w:name w:val="Style10"/>
    <w:basedOn w:val="DefaultParagraphFont"/>
    <w:uiPriority w:val="1"/>
    <w:rsid w:val="00C953EB"/>
    <w:rPr>
      <w:rFonts w:ascii="Times New Roman" w:hAnsi="Times New Roman"/>
      <w:b/>
      <w:sz w:val="24"/>
    </w:rPr>
  </w:style>
  <w:style w:type="character" w:customStyle="1" w:styleId="Style11">
    <w:name w:val="Style11"/>
    <w:basedOn w:val="DefaultParagraphFont"/>
    <w:uiPriority w:val="1"/>
    <w:rsid w:val="00D522E5"/>
    <w:rPr>
      <w:rFonts w:ascii="Times New Roman" w:hAnsi="Times New Roman"/>
      <w:b/>
      <w:sz w:val="22"/>
    </w:rPr>
  </w:style>
  <w:style w:type="table" w:styleId="TableGrid">
    <w:name w:val="Table Grid"/>
    <w:basedOn w:val="TableNormal"/>
    <w:rsid w:val="00293A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3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AE97-7767-4350-BC4C-D8BD8B855F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5ADA96-6B37-44C9-916B-603F7A79B272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customXml/itemProps3.xml><?xml version="1.0" encoding="utf-8"?>
<ds:datastoreItem xmlns:ds="http://schemas.openxmlformats.org/officeDocument/2006/customXml" ds:itemID="{4C05208C-5CEB-4531-9757-7015881DF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5909DB-2407-41CE-BA08-3AEF0DB54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TotalTime>2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</vt:lpstr>
    </vt:vector>
  </TitlesOfParts>
  <Company>Civil Service Commission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</dc:title>
  <dc:subject>Macro Virus Infection by The Narkotic Network</dc:subject>
  <dc:creator>Harold</dc:creator>
  <cp:keywords>FoxChit SOFTWARE SOLUTIONS</cp:keywords>
  <cp:lastModifiedBy>Maria Arceli Z. Cawaling</cp:lastModifiedBy>
  <cp:revision>5</cp:revision>
  <cp:lastPrinted>2025-02-04T08:32:00Z</cp:lastPrinted>
  <dcterms:created xsi:type="dcterms:W3CDTF">2024-12-27T04:05:00Z</dcterms:created>
  <dcterms:modified xsi:type="dcterms:W3CDTF">2025-02-04T08:32:00Z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</Properties>
</file>